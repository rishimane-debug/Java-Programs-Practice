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10513" w:type="dxa"/>
        <w:tblInd w:w="-594" w:type="dxa"/>
        <w:tblLayout w:type="fixed"/>
        <w:tblLook w:val="0600" w:firstRow="0" w:lastRow="0" w:firstColumn="0" w:lastColumn="0" w:noHBand="1" w:noVBand="1"/>
      </w:tblPr>
      <w:tblGrid>
        <w:gridCol w:w="5106"/>
        <w:gridCol w:w="5407"/>
      </w:tblGrid>
      <w:tr w:rsidR="00E342DA" w:rsidTr="4D9AA09F" w14:paraId="013B100B" w14:textId="77777777">
        <w:trPr>
          <w:trHeight w:val="3585"/>
        </w:trPr>
        <w:tc>
          <w:tcPr>
            <w:tcW w:w="5106" w:type="dxa"/>
            <w:tcMar/>
          </w:tcPr>
          <w:sdt>
            <w:sdtPr>
              <w:id w:val="-1723053496"/>
              <w:placeholder>
                <w:docPart w:val="2A8F33B35662424594F742BD0F51DBAC"/>
              </w:placeholder>
              <w15:appearance w15:val="hidden"/>
              <w:rPr>
                <w:rFonts w:ascii="Century Gothic" w:hAnsi="Century Gothic" w:eastAsia="" w:cs="Times New Roman (Body CS)" w:asciiTheme="minorAscii" w:hAnsiTheme="minorAscii" w:eastAsiaTheme="minorEastAsia"/>
                <w:caps w:val="0"/>
                <w:smallCaps w:val="0"/>
                <w:noProof w:val="0"/>
                <w:color w:val="auto"/>
                <w:kern w:val="0"/>
                <w:sz w:val="20"/>
                <w:szCs w:val="20"/>
              </w:rPr>
            </w:sdtPr>
            <w:sdtContent>
              <w:p w:rsidRPr="001F57F7" w:rsidR="0069300D" w:rsidP="193530C7" w:rsidRDefault="0069300D" w14:paraId="0B07456F" w14:textId="48FFEA88">
                <w:pPr>
                  <w:pStyle w:val="Title"/>
                  <w:rPr>
                    <w:rFonts w:ascii="Century Gothic" w:hAnsi="Century Gothic" w:asciiTheme="minorAscii" w:hAnsiTheme="minorAscii"/>
                    <w:b w:val="1"/>
                    <w:bCs w:val="1"/>
                    <w:color w:val="082340"/>
                    <w:sz w:val="36"/>
                    <w:szCs w:val="36"/>
                  </w:rPr>
                </w:pPr>
                <w:r w:rsidRPr="193530C7" w:rsidR="0069300D">
                  <w:rPr>
                    <w:rFonts w:ascii="Century Gothic" w:hAnsi="Century Gothic" w:asciiTheme="minorAscii" w:hAnsiTheme="minorAscii"/>
                    <w:color w:val="082340"/>
                    <w:sz w:val="36"/>
                    <w:szCs w:val="36"/>
                  </w:rPr>
                  <w:t>Name:</w:t>
                </w:r>
                <w:r w:rsidRPr="193530C7" w:rsidR="0069300D">
                  <w:rPr>
                    <w:rFonts w:ascii="Century Gothic" w:hAnsi="Century Gothic" w:asciiTheme="minorAscii" w:hAnsiTheme="minorAscii"/>
                    <w:b w:val="1"/>
                    <w:bCs w:val="1"/>
                    <w:color w:val="082340"/>
                    <w:sz w:val="36"/>
                    <w:szCs w:val="36"/>
                  </w:rPr>
                  <w:t xml:space="preserve"> </w:t>
                </w:r>
                <w:r w:rsidRPr="193530C7" w:rsidR="7444F70A">
                  <w:rPr>
                    <w:rFonts w:ascii="Century Gothic" w:hAnsi="Century Gothic" w:asciiTheme="minorAscii" w:hAnsiTheme="minorAscii"/>
                    <w:b w:val="1"/>
                    <w:bCs w:val="1"/>
                    <w:color w:val="082340"/>
                    <w:sz w:val="36"/>
                    <w:szCs w:val="36"/>
                  </w:rPr>
                  <w:t>RushIKESH MANE</w:t>
                </w:r>
              </w:p>
              <w:p w:rsidRPr="001F57F7" w:rsidR="0069300D" w:rsidP="00A92B24" w:rsidRDefault="0069300D" w14:paraId="4FC46768" w14:textId="1FBBC0EC">
                <w:pPr>
                  <w:spacing w:after="0" w:line="240" w:lineRule="auto"/>
                </w:pPr>
                <w:r w:rsidRPr="73581B6B" w:rsidR="156DAA0D">
                  <w:rPr>
                    <w:sz w:val="24"/>
                    <w:szCs w:val="24"/>
                  </w:rPr>
                  <w:t>Designation:</w:t>
                </w:r>
                <w:r w:rsidRPr="73581B6B" w:rsidR="07E98EFE">
                  <w:rPr>
                    <w:sz w:val="24"/>
                    <w:szCs w:val="24"/>
                  </w:rPr>
                  <w:t xml:space="preserve"> </w:t>
                </w:r>
                <w:r w:rsidRPr="73581B6B" w:rsidR="2057168D">
                  <w:rPr>
                    <w:sz w:val="24"/>
                    <w:szCs w:val="24"/>
                  </w:rPr>
                  <w:t xml:space="preserve"> Test </w:t>
                </w:r>
                <w:r w:rsidRPr="73581B6B" w:rsidR="77FA3F9B">
                  <w:rPr>
                    <w:sz w:val="24"/>
                    <w:szCs w:val="24"/>
                  </w:rPr>
                  <w:t xml:space="preserve">Specialist (Automation Test </w:t>
                </w:r>
                <w:r w:rsidRPr="73581B6B" w:rsidR="77FA3F9B">
                  <w:rPr>
                    <w:sz w:val="24"/>
                    <w:szCs w:val="24"/>
                  </w:rPr>
                  <w:t>Engineer</w:t>
                </w:r>
                <w:r w:rsidRPr="73581B6B" w:rsidR="77FA3F9B">
                  <w:rPr>
                    <w:sz w:val="24"/>
                    <w:szCs w:val="24"/>
                  </w:rPr>
                  <w:t>)</w:t>
                </w:r>
              </w:p>
              <w:p w:rsidR="75380824" w:rsidP="193530C7" w:rsidRDefault="75380824" w14:paraId="04F3DE80" w14:textId="6C38EB87">
                <w:pPr>
                  <w:spacing w:after="0" w:line="240" w:lineRule="auto"/>
                </w:pPr>
                <w:r w:rsidRPr="193530C7" w:rsidR="75380824">
                  <w:rPr>
                    <w:sz w:val="24"/>
                    <w:szCs w:val="24"/>
                  </w:rPr>
                  <w:t xml:space="preserve">Email: </w:t>
                </w:r>
                <w:r w:rsidRPr="193530C7" w:rsidR="75380824">
                  <w:rPr>
                    <w:sz w:val="24"/>
                    <w:szCs w:val="24"/>
                  </w:rPr>
                  <w:t>Rushikesh.2.Mane@coforge.com</w:t>
                </w:r>
              </w:p>
              <w:p w:rsidRPr="00413AC9" w:rsidR="0069300D" w:rsidP="193530C7" w:rsidRDefault="0069300D" w14:paraId="3CBFCDBC" w14:textId="172BC71F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RPr="193530C7" w:rsidR="0069300D">
                  <w:rPr>
                    <w:sz w:val="24"/>
                    <w:szCs w:val="24"/>
                  </w:rPr>
                  <w:t xml:space="preserve">Mob. No: </w:t>
                </w:r>
                <w:r w:rsidRPr="193530C7" w:rsidR="0069300D">
                  <w:rPr>
                    <w:sz w:val="24"/>
                    <w:szCs w:val="24"/>
                  </w:rPr>
                  <w:t>+</w:t>
                </w:r>
                <w:r w:rsidRPr="193530C7" w:rsidR="4E3985FC">
                  <w:rPr>
                    <w:sz w:val="24"/>
                    <w:szCs w:val="24"/>
                  </w:rPr>
                  <w:t>918286641803</w:t>
                </w:r>
              </w:p>
              <w:p w:rsidR="0069300D" w:rsidP="193530C7" w:rsidRDefault="0069300D" w14:paraId="25446DAE" w14:textId="6064CAA9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RPr="4D9AA09F" w:rsidR="0069300D">
                  <w:rPr>
                    <w:sz w:val="24"/>
                    <w:szCs w:val="24"/>
                  </w:rPr>
                  <w:t xml:space="preserve">Experience: </w:t>
                </w:r>
                <w:r w:rsidRPr="4D9AA09F" w:rsidR="55C52D94">
                  <w:rPr>
                    <w:sz w:val="24"/>
                    <w:szCs w:val="24"/>
                  </w:rPr>
                  <w:t>5.</w:t>
                </w:r>
                <w:r w:rsidRPr="4D9AA09F" w:rsidR="1912691C">
                  <w:rPr>
                    <w:sz w:val="24"/>
                    <w:szCs w:val="24"/>
                  </w:rPr>
                  <w:t>6</w:t>
                </w:r>
                <w:r w:rsidRPr="4D9AA09F" w:rsidR="0069300D">
                  <w:rPr>
                    <w:sz w:val="24"/>
                    <w:szCs w:val="24"/>
                  </w:rPr>
                  <w:t xml:space="preserve"> years</w:t>
                </w:r>
              </w:p>
              <w:p w:rsidRPr="0069300D" w:rsidR="00E342DA" w:rsidP="00A92B24" w:rsidRDefault="0069300D" w14:paraId="4D307185" w14:textId="7934FCF4">
                <w:pPr>
                  <w:spacing w:after="0" w:line="240" w:lineRule="auto"/>
                </w:pPr>
                <w:r w:rsidRPr="193530C7" w:rsidR="0069300D">
                  <w:rPr>
                    <w:sz w:val="24"/>
                    <w:szCs w:val="24"/>
                  </w:rPr>
                  <w:t xml:space="preserve">Location: </w:t>
                </w:r>
                <w:r w:rsidRPr="193530C7" w:rsidR="07EC3FA7">
                  <w:rPr>
                    <w:sz w:val="24"/>
                    <w:szCs w:val="24"/>
                  </w:rPr>
                  <w:t>Pune, India</w:t>
                </w:r>
              </w:p>
            </w:sdtContent>
            <w:sdtEndPr>
              <w:rPr>
                <w:rFonts w:ascii="Century Gothic" w:hAnsi="Century Gothic" w:eastAsia="" w:cs="Times New Roman (Body CS)" w:asciiTheme="minorAscii" w:hAnsiTheme="minorAscii" w:eastAsiaTheme="minorEastAsia"/>
                <w:caps w:val="0"/>
                <w:smallCaps w:val="0"/>
                <w:noProof w:val="0"/>
                <w:color w:val="auto"/>
                <w:sz w:val="20"/>
                <w:szCs w:val="20"/>
              </w:rPr>
            </w:sdtEndPr>
          </w:sdt>
        </w:tc>
        <w:tc>
          <w:tcPr>
            <w:tcW w:w="5407" w:type="dxa"/>
            <w:tcMar/>
          </w:tcPr>
          <w:p w:rsidR="00E342DA" w:rsidP="00E342DA" w:rsidRDefault="0004394E" w14:paraId="567FD5D4" w14:textId="77777777">
            <w:pPr>
              <w:ind w:right="-372"/>
            </w:pPr>
            <w:r>
              <w:rPr>
                <w:noProof/>
                <w:color w:val="B0B321" w:themeColor="accent1" w:themeShade="BF"/>
                <w:sz w:val="24"/>
                <w:lang w:eastAsia="en-IN"/>
              </w:rPr>
              <mc:AlternateContent xmlns:mc="http://schemas.openxmlformats.org/markup-compatibility/2006">
                <mc:Choice xmlns:mc="http://schemas.openxmlformats.org/markup-compatibility/2006" Requires="wpg">
                  <w:drawing xmlns:w="http://schemas.openxmlformats.org/wordprocessingml/2006/main">
                    <wp:anchor xmlns:wp14="http://schemas.microsoft.com/office/word/2010/wordprocessingDrawing" xmlns:wp="http://schemas.openxmlformats.org/drawingml/2006/wordprocessingDrawing" distT="0" distB="0" distL="114300" distR="114300" simplePos="0" relativeHeight="251659264" behindDoc="0" locked="0" layoutInCell="1" allowOverlap="1" wp14:anchorId="47F28126" wp14:editId="3D5168DE">
                      <wp:simplePos xmlns:wp="http://schemas.openxmlformats.org/drawingml/2006/wordprocessingDrawing" x="0" y="0"/>
                      <wp:positionH xmlns:wp="http://schemas.openxmlformats.org/drawingml/2006/wordprocessingDrawing" relativeFrom="column">
                        <wp:posOffset>1675130</wp:posOffset>
                      </wp:positionH>
                      <wp:positionV xmlns:wp="http://schemas.openxmlformats.org/drawingml/2006/wordprocessingDrawing" relativeFrom="paragraph">
                        <wp:posOffset>123825</wp:posOffset>
                      </wp:positionV>
                      <wp:extent cx="1638300" cy="1760220"/>
                      <wp:effectExtent l="0" t="0" r="19050" b="11430"/>
                      <wp:wrapNone xmlns:wp="http://schemas.openxmlformats.org/drawingml/2006/wordprocessingDrawing"/>
                      <wp:docPr xmlns:wp="http://schemas.openxmlformats.org/drawingml/2006/wordprocessingDrawing" id="3" name="Rectangle 3"/>
                      <wp:cNvGraphicFramePr xmlns:wp="http://schemas.openxmlformats.org/drawingml/2006/wordprocessingDrawing"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1638300" cy="1760220"/>
                                <a:chOff x="0" y="0"/>
                                <a:chExt cx="1638300" cy="1760220"/>
                              </a:xfrm>
                            </wpg:grpSpPr>
                            <wps:wsp xmlns:wps="http://schemas.microsoft.com/office/word/2010/wordprocessingShape">
                              <wps:cNvPr id="1819832304" name="Rectangle 1819832304"/>
                              <wps:cNvSpPr/>
                              <wps:spPr>
                                <a:xfrm>
                                  <a:off x="0" y="0"/>
                                  <a:ext cx="1638300" cy="1760220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xmlns:wp14="http://schemas.microsoft.com/office/word/2010/wordml" w:rsidR="00550338" w:rsidP="00550338" w:rsidRDefault="00550338" w14:paraId="1FB32869" wp14:textId="77777777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hAnsi="Century Gothic" w:eastAsia="Century Gothic" w:cs="Century Gothic"/>
                                        <w:color w:val="000000" w:themeColor="dark1"/>
                                        <w:kern w:val="0"/>
                                        <w14:ligatures xmlns:w14="http://schemas.microsoft.com/office/word/2010/wordml" w14:val="none"/>
                                      </w:rPr>
                                    </w:pPr>
                                    <w:r>
                                      <w:rPr>
                                        <w:rFonts w:hAnsi="Century Gothic" w:eastAsia="Century Gothic" w:cs="Century Gothic"/>
                                        <w:color w:val="000000" w:themeColor="dark1"/>
                                      </w:rPr>
                                      <w:t>Please add Passport size photograph here.</w:t>
                                    </w:r>
                                  </w:p>
                                  <w:p xmlns:wp14="http://schemas.microsoft.com/office/word/2010/wordml" w:rsidR="00550338" w:rsidP="00550338" w:rsidRDefault="00550338" w14:paraId="0A5DE148" wp14:textId="77777777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hAnsi="Century Gothic" w:eastAsia="Century Gothic" w:cs="Century Gothic"/>
                                        <w:b/>
                                        <w:bCs/>
                                        <w:color w:val="000000" w:themeColor="dark1"/>
                                      </w:rPr>
                                    </w:pPr>
                                    <w:r>
                                      <w:rPr>
                                        <w:rFonts w:hAnsi="Century Gothic" w:eastAsia="Century Gothic" w:cs="Century Gothic"/>
                                        <w:b/>
                                        <w:bCs/>
                                        <w:color w:val="000000" w:themeColor="dark1"/>
                                      </w:rPr>
                                      <w:t xml:space="preserve">*In formal attire </w:t>
                                    </w:r>
                                  </w:p>
                                  <w:p xmlns:wp14="http://schemas.microsoft.com/office/word/2010/wordml" w:rsidR="00550338" w:rsidP="00550338" w:rsidRDefault="00550338" w14:paraId="4850D2B0" wp14:textId="77777777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hAnsi="Century Gothic" w:eastAsia="Century Gothic" w:cs="Century Gothic"/>
                                        <w:b/>
                                        <w:bCs/>
                                        <w:color w:val="000000" w:themeColor="dark1"/>
                                      </w:rPr>
                                    </w:pPr>
                                    <w:r>
                                      <w:rPr>
                                        <w:rFonts w:hAnsi="Century Gothic" w:eastAsia="Century Gothic" w:cs="Century Gothic"/>
                                        <w:b/>
                                        <w:bCs/>
                                        <w:color w:val="000000" w:themeColor="dark1"/>
                                      </w:rPr>
                                      <w:t>with plain/white background</w:t>
                                    </w:r>
                                  </w:p>
                                </w:txbxContent>
                              </wps:txbx>
                              <wps:bodyPr spcFirstLastPara="0" wrap="square" lIns="91440" tIns="45720" rIns="91440" bIns="4572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0131244" name="Picture 7013124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20011963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8300" cy="17602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xmlns:wp14="http://schemas.microsoft.com/office/word/2010/wordprocessingDrawing" relativeFrom="margin">
                        <wp14:pctWidth>0</wp14:pctWidth>
                      </wp14:sizeRelH>
                      <wp14:sizeRelV xmlns:wp14="http://schemas.microsoft.com/office/word/2010/wordprocessingDrawing" relativeFrom="margin">
                        <wp14:pctHeight>0</wp14:pctHeight>
                      </wp14:sizeRelV>
                    </wp:anchor>
                  </w:drawing>
                </mc:Choice>
                <mc:Fallback/>
              </mc:AlternateContent>
            </w:r>
          </w:p>
        </w:tc>
      </w:tr>
    </w:tbl>
    <w:tbl>
      <w:tblPr>
        <w:tblStyle w:val="TableGrid"/>
        <w:tblW w:w="10440" w:type="dxa"/>
        <w:tblInd w:w="-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9995"/>
      </w:tblGrid>
      <w:tr w:rsidR="00ED1E1E" w:rsidTr="4D9AA09F" w14:paraId="12DA7736" w14:textId="77777777">
        <w:tc>
          <w:tcPr>
            <w:tcW w:w="10440" w:type="dxa"/>
            <w:gridSpan w:val="2"/>
            <w:tcMar/>
          </w:tcPr>
          <w:p w:rsidRPr="001F57F7" w:rsidR="004F2F32" w:rsidP="00A92B24" w:rsidRDefault="00000000" w14:paraId="51E32A4C" w14:textId="77777777">
            <w:pPr>
              <w:pStyle w:val="Heading1"/>
              <w:ind w:left="90"/>
              <w:rPr>
                <w:rFonts w:ascii="Anek Devanagari SemiBold" w:hAnsi="Anek Devanagari SemiBold" w:cs="Anek Devanagari SemiBold"/>
                <w:color w:val="F15B40"/>
                <w:sz w:val="28"/>
                <w:szCs w:val="36"/>
              </w:rPr>
            </w:pPr>
            <w:sdt>
              <w:sdtPr>
                <w:rPr>
                  <w:rFonts w:ascii="Anek Devanagari SemiBold" w:hAnsi="Anek Devanagari SemiBold" w:cs="Anek Devanagari SemiBold"/>
                  <w:color w:val="F15B40"/>
                  <w:sz w:val="28"/>
                  <w:szCs w:val="36"/>
                </w:rPr>
                <w:id w:val="401958542"/>
                <w:placeholder>
                  <w:docPart w:val="031A34343AF747C5BC350923F3C0561A"/>
                </w:placeholder>
                <w15:appearance w15:val="hidden"/>
              </w:sdtPr>
              <w:sdtContent>
                <w:r w:rsidR="00A92B24">
                  <w:rPr>
                    <w:rFonts w:ascii="Anek Devanagari SemiBold" w:hAnsi="Anek Devanagari SemiBold" w:cs="Anek Devanagari SemiBold"/>
                    <w:color w:val="F15B40"/>
                    <w:sz w:val="28"/>
                    <w:szCs w:val="36"/>
                  </w:rPr>
                  <w:t xml:space="preserve">    </w:t>
                </w:r>
                <w:r w:rsidRPr="00482827" w:rsidR="0069300D">
                  <w:rPr>
                    <w:rFonts w:ascii="Anek Devanagari SemiBold" w:hAnsi="Anek Devanagari SemiBold" w:cs="Anek Devanagari SemiBold"/>
                    <w:color w:val="F15B40"/>
                    <w:sz w:val="28"/>
                    <w:szCs w:val="36"/>
                  </w:rPr>
                  <w:t>Professional Summary</w:t>
                </w:r>
              </w:sdtContent>
            </w:sdt>
            <w:r w:rsidRPr="00482827" w:rsidR="00E342DA">
              <w:rPr>
                <w:rFonts w:ascii="Anek Devanagari SemiBold" w:hAnsi="Anek Devanagari SemiBold" w:cs="Anek Devanagari SemiBold"/>
                <w:color w:val="F15B40"/>
                <w:sz w:val="28"/>
                <w:szCs w:val="36"/>
              </w:rPr>
              <w:t xml:space="preserve"> </w:t>
            </w:r>
          </w:p>
        </w:tc>
      </w:tr>
      <w:tr w:rsidR="00983B96" w:rsidTr="4D9AA09F" w14:paraId="551763D0" w14:textId="77777777">
        <w:tc>
          <w:tcPr>
            <w:tcW w:w="445" w:type="dxa"/>
            <w:tcMar/>
          </w:tcPr>
          <w:p w:rsidR="00983B96" w:rsidP="008B33BD" w:rsidRDefault="00000000" w14:paraId="621C0A23" w14:textId="77777777">
            <w:sdt>
              <w:sdtPr>
                <w:id w:val="914204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2827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bottom w:val="single" w:color="E99D93" w:themeColor="accent6" w:sz="8" w:space="0"/>
            </w:tcBorders>
            <w:tcMar/>
          </w:tcPr>
          <w:p w:rsidRPr="00482827" w:rsidR="00983B96" w:rsidP="65F34A35" w:rsidRDefault="00B400AF" w14:paraId="68BDD168" w14:textId="4D1E4664">
            <w:pPr>
              <w:bidi w:val="0"/>
              <w:spacing w:before="0" w:beforeAutospacing="off" w:after="0" w:afterAutospacing="off" w:line="300" w:lineRule="auto"/>
              <w:jc w:val="left"/>
              <w:rPr>
                <w:noProof w:val="0"/>
                <w:lang w:val="en-US"/>
              </w:rPr>
            </w:pPr>
            <w:r w:rsidRPr="4D9AA09F" w:rsidR="07AB4465">
              <w:rPr>
                <w:rFonts w:ascii="Century Gothic" w:hAnsi="Century Gothic" w:eastAsia="" w:cs="" w:asciiTheme="minorAscii" w:hAnsiTheme="minorAscii" w:eastAsiaTheme="minorEastAsia" w:cstheme="minorBidi"/>
                <w:noProof w:val="0"/>
                <w:color w:val="auto"/>
                <w:sz w:val="20"/>
                <w:szCs w:val="20"/>
                <w:lang w:val="en-US" w:eastAsia="en-US" w:bidi="ar-SA"/>
              </w:rPr>
              <w:t>Overall,</w:t>
            </w:r>
            <w:r w:rsidRPr="4D9AA09F" w:rsidR="07AB4465">
              <w:rPr>
                <w:rFonts w:ascii="Century Gothic" w:hAnsi="Century Gothic" w:eastAsia="" w:cs="" w:asciiTheme="minorAscii" w:hAnsiTheme="minorAscii" w:eastAsiaTheme="minorEastAsia" w:cstheme="minorBidi"/>
                <w:noProof w:val="0"/>
                <w:color w:val="auto"/>
                <w:sz w:val="20"/>
                <w:szCs w:val="20"/>
                <w:lang w:val="en-US" w:eastAsia="en-US" w:bidi="ar-SA"/>
              </w:rPr>
              <w:t xml:space="preserve"> 5.</w:t>
            </w:r>
            <w:r w:rsidRPr="4D9AA09F" w:rsidR="49487472">
              <w:rPr>
                <w:rFonts w:ascii="Century Gothic" w:hAnsi="Century Gothic" w:eastAsia="" w:cs="" w:asciiTheme="minorAscii" w:hAnsiTheme="minorAscii" w:eastAsiaTheme="minorEastAsia" w:cstheme="minorBidi"/>
                <w:noProof w:val="0"/>
                <w:color w:val="auto"/>
                <w:sz w:val="20"/>
                <w:szCs w:val="20"/>
                <w:lang w:val="en-US" w:eastAsia="en-US" w:bidi="ar-SA"/>
              </w:rPr>
              <w:t>6</w:t>
            </w:r>
            <w:r w:rsidRPr="4D9AA09F" w:rsidR="07AB4465">
              <w:rPr>
                <w:rFonts w:ascii="Century Gothic" w:hAnsi="Century Gothic" w:eastAsia="" w:cs="" w:asciiTheme="minorAscii" w:hAnsiTheme="minorAscii" w:eastAsiaTheme="minorEastAsia" w:cstheme="minorBidi"/>
                <w:noProof w:val="0"/>
                <w:color w:val="auto"/>
                <w:sz w:val="20"/>
                <w:szCs w:val="20"/>
                <w:lang w:val="en-US" w:eastAsia="en-US" w:bidi="ar-SA"/>
              </w:rPr>
              <w:t xml:space="preserve"> years of IT experience in Software Testing, including 5+ years as an Automation Test Engineer with </w:t>
            </w:r>
            <w:r w:rsidRPr="4D9AA09F" w:rsidR="07AB4465">
              <w:rPr>
                <w:rFonts w:ascii="Century Gothic" w:hAnsi="Century Gothic" w:eastAsia="" w:cs="" w:asciiTheme="minorAscii" w:hAnsiTheme="minorAscii" w:eastAsiaTheme="minorEastAsia" w:cstheme="minorBidi"/>
                <w:noProof w:val="0"/>
                <w:color w:val="auto"/>
                <w:sz w:val="20"/>
                <w:szCs w:val="20"/>
                <w:lang w:val="en-US" w:eastAsia="en-US" w:bidi="ar-SA"/>
              </w:rPr>
              <w:t>expertise</w:t>
            </w:r>
            <w:r w:rsidRPr="4D9AA09F" w:rsidR="07AB4465">
              <w:rPr>
                <w:rFonts w:ascii="Century Gothic" w:hAnsi="Century Gothic" w:eastAsia="" w:cs="" w:asciiTheme="minorAscii" w:hAnsiTheme="minorAscii" w:eastAsiaTheme="minorEastAsia" w:cstheme="minorBidi"/>
                <w:noProof w:val="0"/>
                <w:color w:val="auto"/>
                <w:sz w:val="20"/>
                <w:szCs w:val="20"/>
                <w:lang w:val="en-US" w:eastAsia="en-US" w:bidi="ar-SA"/>
              </w:rPr>
              <w:t xml:space="preserve"> in executing, </w:t>
            </w:r>
            <w:r w:rsidRPr="4D9AA09F" w:rsidR="07AB4465">
              <w:rPr>
                <w:rFonts w:ascii="Century Gothic" w:hAnsi="Century Gothic" w:eastAsia="" w:cs="" w:asciiTheme="minorAscii" w:hAnsiTheme="minorAscii" w:eastAsiaTheme="minorEastAsia" w:cstheme="minorBidi"/>
                <w:noProof w:val="0"/>
                <w:color w:val="auto"/>
                <w:sz w:val="20"/>
                <w:szCs w:val="20"/>
                <w:lang w:val="en-US" w:eastAsia="en-US" w:bidi="ar-SA"/>
              </w:rPr>
              <w:t>maintaining</w:t>
            </w:r>
            <w:r w:rsidRPr="4D9AA09F" w:rsidR="07AB4465">
              <w:rPr>
                <w:rFonts w:ascii="Century Gothic" w:hAnsi="Century Gothic" w:eastAsia="" w:cs="" w:asciiTheme="minorAscii" w:hAnsiTheme="minorAscii" w:eastAsiaTheme="minorEastAsia" w:cstheme="minorBidi"/>
                <w:noProof w:val="0"/>
                <w:color w:val="auto"/>
                <w:sz w:val="20"/>
                <w:szCs w:val="20"/>
                <w:lang w:val="en-US" w:eastAsia="en-US" w:bidi="ar-SA"/>
              </w:rPr>
              <w:t>, and enhancing automation frameworks across Banking (Loan Origination Systems) and Retail domains.</w:t>
            </w:r>
          </w:p>
        </w:tc>
      </w:tr>
      <w:tr w:rsidR="00983B96" w:rsidTr="4D9AA09F" w14:paraId="47A9563F" w14:textId="77777777">
        <w:tc>
          <w:tcPr>
            <w:tcW w:w="445" w:type="dxa"/>
            <w:tcMar/>
          </w:tcPr>
          <w:p w:rsidR="00983B96" w:rsidP="008B33BD" w:rsidRDefault="00000000" w14:paraId="7D5D0504" w14:textId="77777777">
            <w:sdt>
              <w:sdtPr>
                <w:id w:val="204834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2827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color="E99D93" w:themeColor="accent6" w:sz="8" w:space="0"/>
              <w:bottom w:val="single" w:color="E99D93" w:themeColor="accent6" w:sz="8" w:space="0"/>
            </w:tcBorders>
            <w:tcMar/>
          </w:tcPr>
          <w:p w:rsidRPr="00482827" w:rsidR="00983B96" w:rsidP="000069FB" w:rsidRDefault="00EE3D43" w14:paraId="74965E37" w14:textId="49390A60">
            <w:r w:rsidR="7A83A5BB">
              <w:rPr/>
              <w:t xml:space="preserve">Proficient in Java, Selenium WebDriver, Cucumber (BDD), TestNG, Gradle, and Page Object Model (POM) with strong </w:t>
            </w:r>
            <w:r w:rsidR="7A83A5BB">
              <w:rPr/>
              <w:t>expertise</w:t>
            </w:r>
            <w:r w:rsidR="7A83A5BB">
              <w:rPr/>
              <w:t xml:space="preserve"> in OOPs concepts for building scalable automation solutions.</w:t>
            </w:r>
          </w:p>
        </w:tc>
      </w:tr>
      <w:tr w:rsidR="00983B96" w:rsidTr="4D9AA09F" w14:paraId="62520CB1" w14:textId="77777777">
        <w:tc>
          <w:tcPr>
            <w:tcW w:w="445" w:type="dxa"/>
            <w:tcMar/>
          </w:tcPr>
          <w:p w:rsidR="00983B96" w:rsidP="008B33BD" w:rsidRDefault="00000000" w14:paraId="465E88E0" w14:textId="77777777">
            <w:sdt>
              <w:sdtPr>
                <w:id w:val="385841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2A4B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color="E99D93" w:themeColor="accent6" w:sz="8" w:space="0"/>
              <w:bottom w:val="single" w:color="E99D93" w:themeColor="accent6" w:sz="8" w:space="0"/>
            </w:tcBorders>
            <w:tcMar/>
          </w:tcPr>
          <w:p w:rsidRPr="00482827" w:rsidR="00ED1E1E" w:rsidP="000069FB" w:rsidRDefault="00EE3D43" w14:paraId="33B5D8FC" w14:textId="6B2DD9BD">
            <w:r w:rsidR="59896327">
              <w:rPr/>
              <w:t>Hands-on experience in automating end-to-end workflows across modules such as customer details, loan processing, account creation, collateral, and funding,</w:t>
            </w:r>
          </w:p>
        </w:tc>
      </w:tr>
      <w:tr w:rsidR="00ED1E1E" w:rsidTr="4D9AA09F" w14:paraId="2881A704" w14:textId="77777777">
        <w:trPr>
          <w:trHeight w:val="300"/>
        </w:trPr>
        <w:tc>
          <w:tcPr>
            <w:tcW w:w="445" w:type="dxa"/>
            <w:tcMar/>
          </w:tcPr>
          <w:p w:rsidR="00ED1E1E" w:rsidP="008B33BD" w:rsidRDefault="00000000" w14:paraId="00BDD7A5" w14:textId="77777777">
            <w:sdt>
              <w:sdtPr>
                <w:id w:val="1343822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2A4B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color="E99D93" w:themeColor="accent6" w:sz="8" w:space="0"/>
              <w:bottom w:val="single" w:color="E99D93" w:themeColor="accent6" w:sz="8" w:space="0"/>
            </w:tcBorders>
            <w:tcMar/>
          </w:tcPr>
          <w:p w:rsidRPr="00482827" w:rsidR="00ED1E1E" w:rsidP="00EE3D43" w:rsidRDefault="00EE3D43" w14:paraId="0E06734A" w14:textId="39264263">
            <w:pPr>
              <w:spacing w:before="0" w:after="0" w:line="240" w:lineRule="auto"/>
              <w:jc w:val="both"/>
            </w:pPr>
            <w:r w:rsidR="37B7A237">
              <w:rPr/>
              <w:t>Hands-on experience in API Automation Testing using Rest Assured.</w:t>
            </w:r>
          </w:p>
        </w:tc>
      </w:tr>
      <w:tr w:rsidR="00D92A4B" w:rsidTr="4D9AA09F" w14:paraId="5177FB36" w14:textId="77777777">
        <w:tc>
          <w:tcPr>
            <w:tcW w:w="445" w:type="dxa"/>
            <w:tcMar/>
          </w:tcPr>
          <w:p w:rsidR="00D92A4B" w:rsidP="008B33BD" w:rsidRDefault="00000000" w14:paraId="10F10E39" w14:textId="77777777">
            <w:pPr>
              <w:rPr>
                <w:rFonts w:ascii="MS Gothic" w:hAnsi="MS Gothic" w:eastAsia="MS Gothic"/>
              </w:rPr>
            </w:pPr>
            <w:sdt>
              <w:sdtPr>
                <w:id w:val="-1682421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2A4B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color="E99D93" w:themeColor="accent6" w:sz="8" w:space="0"/>
              <w:bottom w:val="single" w:color="E99D93" w:themeColor="accent6" w:sz="8" w:space="0"/>
            </w:tcBorders>
            <w:tcMar/>
          </w:tcPr>
          <w:p w:rsidRPr="00482827" w:rsidR="00D92A4B" w:rsidP="00EE3D43" w:rsidRDefault="00EE3D43" w14:paraId="0ABB60A9" w14:textId="40288C40">
            <w:pPr>
              <w:spacing w:before="0" w:after="0" w:line="240" w:lineRule="auto"/>
              <w:jc w:val="both"/>
            </w:pPr>
            <w:r w:rsidR="6BB310F9">
              <w:rPr/>
              <w:t xml:space="preserve">Skilled in Agile methodologies, CI/CD (Jenkins, Git), regression automation, and cross-functional collaboration to ensure high-quality delivery. </w:t>
            </w:r>
          </w:p>
        </w:tc>
      </w:tr>
      <w:tr w:rsidR="00D92A4B" w:rsidTr="4D9AA09F" w14:paraId="171D9514" w14:textId="77777777">
        <w:tc>
          <w:tcPr>
            <w:tcW w:w="445" w:type="dxa"/>
            <w:tcMar/>
          </w:tcPr>
          <w:p w:rsidR="00D92A4B" w:rsidP="008B33BD" w:rsidRDefault="00000000" w14:paraId="02ED3793" w14:textId="77777777">
            <w:pPr>
              <w:rPr>
                <w:rFonts w:ascii="MS Gothic" w:hAnsi="MS Gothic" w:eastAsia="MS Gothic"/>
              </w:rPr>
            </w:pPr>
            <w:sdt>
              <w:sdtPr>
                <w:id w:val="869574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2A4B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color="E99D93" w:themeColor="accent6" w:sz="8" w:space="0"/>
              <w:bottom w:val="single" w:color="E99D93" w:themeColor="accent6" w:sz="8" w:space="0"/>
            </w:tcBorders>
            <w:tcMar/>
          </w:tcPr>
          <w:p w:rsidRPr="00482827" w:rsidR="00D92A4B" w:rsidP="73581B6B" w:rsidRDefault="00EE3D43" w14:paraId="57F0A113" w14:textId="6E66D535">
            <w:pPr>
              <w:spacing w:before="0" w:after="0" w:line="240" w:lineRule="auto"/>
              <w:jc w:val="both"/>
              <w:rPr>
                <w:b w:val="1"/>
                <w:bCs w:val="1"/>
              </w:rPr>
            </w:pPr>
            <w:r w:rsidR="16E03420">
              <w:rPr/>
              <w:t xml:space="preserve">Experience in QSR (Quick Serving </w:t>
            </w:r>
            <w:r w:rsidR="453D2154">
              <w:rPr/>
              <w:t>Restaurant</w:t>
            </w:r>
            <w:r w:rsidR="16E03420">
              <w:rPr/>
              <w:t xml:space="preserve">) and </w:t>
            </w:r>
            <w:r w:rsidR="16E03420">
              <w:rPr/>
              <w:t>Banking (</w:t>
            </w:r>
            <w:r w:rsidR="16E03420">
              <w:rPr/>
              <w:t>Lending Application) domains.</w:t>
            </w:r>
          </w:p>
          <w:p w:rsidRPr="00482827" w:rsidR="00D92A4B" w:rsidP="00EE3D43" w:rsidRDefault="00EE3D43" w14:paraId="6179C23D" w14:textId="60B3CF28">
            <w:pPr>
              <w:spacing w:before="0" w:after="0" w:line="240" w:lineRule="auto"/>
              <w:jc w:val="both"/>
            </w:pPr>
          </w:p>
        </w:tc>
      </w:tr>
      <w:tr w:rsidR="00D92A4B" w:rsidTr="4D9AA09F" w14:paraId="759B1EB4" w14:textId="77777777">
        <w:tc>
          <w:tcPr>
            <w:tcW w:w="445" w:type="dxa"/>
            <w:tcMar/>
          </w:tcPr>
          <w:p w:rsidR="00D92A4B" w:rsidP="008B33BD" w:rsidRDefault="00000000" w14:paraId="64ECCE7F" w14:textId="77777777">
            <w:pPr>
              <w:rPr>
                <w:rFonts w:ascii="MS Gothic" w:hAnsi="MS Gothic" w:eastAsia="MS Gothic"/>
              </w:rPr>
            </w:pPr>
            <w:sdt>
              <w:sdtPr>
                <w:id w:val="-944998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2A4B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color="E99D93" w:themeColor="accent6" w:sz="8" w:space="0"/>
              <w:bottom w:val="single" w:color="E99D93" w:themeColor="accent6" w:sz="8" w:space="0"/>
            </w:tcBorders>
            <w:tcMar/>
          </w:tcPr>
          <w:p w:rsidRPr="00482827" w:rsidR="00D92A4B" w:rsidP="00EE3D43" w:rsidRDefault="00EE3D43" w14:paraId="6BBABABF" w14:textId="77777777">
            <w:pPr>
              <w:spacing w:before="0" w:after="0" w:line="240" w:lineRule="auto"/>
              <w:jc w:val="both"/>
            </w:pPr>
            <w:r w:rsidRPr="00482827">
              <w:t xml:space="preserve">Experience in </w:t>
            </w:r>
            <w:r w:rsidRPr="00482827">
              <w:rPr>
                <w:b/>
                <w:bCs/>
              </w:rPr>
              <w:t>AGILE</w:t>
            </w:r>
            <w:r w:rsidRPr="00482827">
              <w:t xml:space="preserve"> Methodology.</w:t>
            </w:r>
          </w:p>
        </w:tc>
      </w:tr>
      <w:tr w:rsidRPr="00635A59" w:rsidR="00EE3D43" w:rsidTr="4D9AA09F" w14:paraId="03928238" w14:textId="77777777">
        <w:tc>
          <w:tcPr>
            <w:tcW w:w="445" w:type="dxa"/>
            <w:tcMar/>
          </w:tcPr>
          <w:p w:rsidR="00EE3D43" w:rsidP="001C62FC" w:rsidRDefault="00000000" w14:paraId="5AF5E031" w14:textId="77777777">
            <w:pPr>
              <w:rPr>
                <w:rFonts w:ascii="MS Gothic" w:hAnsi="MS Gothic" w:eastAsia="MS Gothic"/>
              </w:rPr>
            </w:pPr>
            <w:sdt>
              <w:sdtPr>
                <w:id w:val="-1513451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E3D43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</w:p>
        </w:tc>
        <w:tc>
          <w:tcPr>
            <w:tcW w:w="9995" w:type="dxa"/>
            <w:tcBorders>
              <w:top w:val="single" w:color="E99D93" w:themeColor="accent6" w:sz="8" w:space="0"/>
              <w:bottom w:val="single" w:color="E99D93" w:themeColor="accent6" w:sz="8" w:space="0"/>
            </w:tcBorders>
            <w:tcMar/>
          </w:tcPr>
          <w:p w:rsidRPr="00482827" w:rsidR="00EE3D43" w:rsidP="00EE3D43" w:rsidRDefault="00EE3D43" w14:paraId="25A69AEF" w14:textId="77777777">
            <w:pPr>
              <w:spacing w:before="0" w:after="0" w:line="240" w:lineRule="auto"/>
              <w:jc w:val="both"/>
              <w:rPr>
                <w:color w:val="333333"/>
                <w:sz w:val="18"/>
              </w:rPr>
            </w:pPr>
            <w:r w:rsidRPr="00482827">
              <w:t xml:space="preserve">Strong Experience with </w:t>
            </w:r>
            <w:r w:rsidRPr="00482827">
              <w:rPr>
                <w:b/>
              </w:rPr>
              <w:t>Object Oriented Programming Concepts (OOPS)</w:t>
            </w:r>
            <w:r w:rsidRPr="00482827" w:rsidR="00482827">
              <w:rPr>
                <w:b/>
              </w:rPr>
              <w:t>.</w:t>
            </w:r>
          </w:p>
        </w:tc>
      </w:tr>
    </w:tbl>
    <w:p w:rsidR="65F34A35" w:rsidP="65F34A35" w:rsidRDefault="65F34A35" w14:paraId="2163F38F" w14:textId="68B1EF84">
      <w:pPr>
        <w:pStyle w:val="Normal"/>
        <w:rPr>
          <w:rFonts w:ascii="Century Gothic" w:hAnsi="Century Gothic" w:eastAsia="Century Gothic" w:cs="Century Gothic"/>
          <w:b w:val="1"/>
          <w:bCs w:val="1"/>
          <w:i w:val="0"/>
          <w:iCs w:val="0"/>
          <w:caps w:val="1"/>
          <w:noProof w:val="0"/>
          <w:color w:val="F15B40"/>
          <w:sz w:val="28"/>
          <w:szCs w:val="28"/>
          <w:lang w:val="en-US"/>
        </w:rPr>
      </w:pPr>
    </w:p>
    <w:p w:rsidR="65F34A35" w:rsidP="65F34A35" w:rsidRDefault="65F34A35" w14:paraId="3ABB5260" w14:textId="54BE618B">
      <w:pPr>
        <w:pStyle w:val="Normal"/>
        <w:rPr>
          <w:rFonts w:ascii="Century Gothic" w:hAnsi="Century Gothic" w:eastAsia="Century Gothic" w:cs="Century Gothic"/>
          <w:b w:val="1"/>
          <w:bCs w:val="1"/>
          <w:i w:val="0"/>
          <w:iCs w:val="0"/>
          <w:caps w:val="1"/>
          <w:noProof w:val="0"/>
          <w:color w:val="F15B40"/>
          <w:sz w:val="28"/>
          <w:szCs w:val="28"/>
          <w:lang w:val="en-US"/>
        </w:rPr>
      </w:pPr>
    </w:p>
    <w:p w:rsidR="21846DC8" w:rsidP="65F34A35" w:rsidRDefault="21846DC8" w14:paraId="3A4229B7" w14:textId="7A3637E8">
      <w:pPr>
        <w:pStyle w:val="Normal"/>
        <w:rPr>
          <w:rFonts w:ascii="Century Gothic" w:hAnsi="Century Gothic" w:eastAsia="Century Gothic" w:cs="Century Gothic"/>
          <w:noProof w:val="0"/>
          <w:sz w:val="20"/>
          <w:szCs w:val="20"/>
          <w:lang w:val="en-US"/>
        </w:rPr>
      </w:pPr>
      <w:r w:rsidRPr="65F34A35" w:rsidR="21846DC8">
        <w:rPr>
          <w:rFonts w:ascii="Century Gothic" w:hAnsi="Century Gothic" w:eastAsia="Century Gothic" w:cs="Century Gothic"/>
          <w:b w:val="1"/>
          <w:bCs w:val="1"/>
          <w:i w:val="0"/>
          <w:iCs w:val="0"/>
          <w:caps w:val="1"/>
          <w:noProof w:val="0"/>
          <w:color w:val="F15B40"/>
          <w:sz w:val="28"/>
          <w:szCs w:val="28"/>
          <w:lang w:val="en-US"/>
        </w:rPr>
        <w:t>Technical Summary</w:t>
      </w:r>
    </w:p>
    <w:tbl>
      <w:tblPr>
        <w:tblStyle w:val="TableGridLight"/>
        <w:tblW w:w="5577" w:type="pct"/>
        <w:tblLook w:val="04A0" w:firstRow="1" w:lastRow="0" w:firstColumn="1" w:lastColumn="0" w:noHBand="0" w:noVBand="1"/>
      </w:tblPr>
      <w:tblGrid>
        <w:gridCol w:w="2198"/>
        <w:gridCol w:w="8231"/>
      </w:tblGrid>
      <w:tr w:rsidRPr="00130678" w:rsidR="009E7834" w:rsidTr="33320777" w14:paraId="516D7893" w14:textId="77777777">
        <w:trPr>
          <w:trHeight w:val="378"/>
        </w:trPr>
        <w:tc>
          <w:tcPr>
            <w:tcW w:w="1054" w:type="pct"/>
            <w:tcMar/>
          </w:tcPr>
          <w:p w:rsidRPr="00130678" w:rsidR="009E7834" w:rsidP="65F34A35" w:rsidRDefault="009E7834" w14:paraId="7A3040CF" w14:textId="55261900">
            <w:pPr>
              <w:spacing w:before="60" w:after="60" w:line="250" w:lineRule="auto"/>
              <w:rPr>
                <w:rFonts w:ascii="Century Gothic" w:hAnsi="Century Gothic" w:eastAsia="Century Gothic" w:cs="Century Gothic"/>
                <w:noProof w:val="0"/>
                <w:sz w:val="20"/>
                <w:szCs w:val="20"/>
                <w:lang w:val="fr-FR"/>
              </w:rPr>
            </w:pPr>
            <w:r w:rsidRPr="65F34A35" w:rsidR="21846DC8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fr-FR"/>
              </w:rPr>
              <w:t xml:space="preserve">Technologies/ </w:t>
            </w:r>
            <w:r w:rsidRPr="65F34A35" w:rsidR="315D01ED">
              <w:rPr>
                <w:rFonts w:ascii="Century Gothic" w:hAnsi="Century Gothic" w:eastAsia="Century Gothic" w:cs="Century Gothic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fr-FR"/>
              </w:rPr>
              <w:t>Framework</w:t>
            </w:r>
          </w:p>
        </w:tc>
        <w:tc>
          <w:tcPr>
            <w:tcW w:w="3946" w:type="pct"/>
            <w:tcMar/>
          </w:tcPr>
          <w:p w:rsidRPr="00130678" w:rsidR="009E7834" w:rsidP="65F34A35" w:rsidRDefault="009E7834" w14:paraId="283341BB" w14:textId="1FC5BA13">
            <w:pPr>
              <w:pStyle w:val="Normal"/>
              <w:suppressLineNumbers w:val="0"/>
              <w:bidi w:val="0"/>
              <w:spacing w:before="60" w:beforeAutospacing="off" w:after="60" w:afterAutospacing="off" w:line="250" w:lineRule="auto"/>
              <w:ind w:left="0" w:right="0"/>
              <w:jc w:val="left"/>
            </w:pPr>
            <w:r w:rsidRPr="473BBFD8" w:rsidR="21846DC8">
              <w:rPr>
                <w:rFonts w:ascii="Century Gothic" w:hAnsi="Century Gothic" w:eastAsia="Century Gothic" w:cs="Century Gothic"/>
                <w:lang w:val="en-US"/>
              </w:rPr>
              <w:t>Software Testing, Automation Testing, Functional Testing,</w:t>
            </w:r>
            <w:r w:rsidRPr="473BBFD8" w:rsidR="2F88E977">
              <w:rPr>
                <w:rFonts w:ascii="Century Gothic" w:hAnsi="Century Gothic" w:eastAsia="Century Gothic" w:cs="Century Gothic"/>
                <w:lang w:val="en-US"/>
              </w:rPr>
              <w:t xml:space="preserve"> UAT Testing, Regression </w:t>
            </w:r>
            <w:r w:rsidRPr="473BBFD8" w:rsidR="2F88E977">
              <w:rPr>
                <w:rFonts w:ascii="Century Gothic" w:hAnsi="Century Gothic" w:eastAsia="Century Gothic" w:cs="Century Gothic"/>
                <w:lang w:val="en-US"/>
              </w:rPr>
              <w:t xml:space="preserve">Testing, </w:t>
            </w:r>
            <w:r w:rsidRPr="473BBFD8" w:rsidR="21846DC8">
              <w:rPr>
                <w:rFonts w:ascii="Century Gothic" w:hAnsi="Century Gothic" w:eastAsia="Century Gothic" w:cs="Century Gothic"/>
                <w:lang w:val="en-US"/>
              </w:rPr>
              <w:t>Java</w:t>
            </w:r>
            <w:r w:rsidRPr="473BBFD8" w:rsidR="21846DC8">
              <w:rPr>
                <w:rFonts w:ascii="Century Gothic" w:hAnsi="Century Gothic" w:eastAsia="Century Gothic" w:cs="Century Gothic"/>
                <w:lang w:val="en-US"/>
              </w:rPr>
              <w:t>, Selenium, POM, TestNG, Cucumber,</w:t>
            </w:r>
            <w:r w:rsidRPr="473BBFD8" w:rsidR="2B202613">
              <w:rPr>
                <w:rFonts w:ascii="Century Gothic" w:hAnsi="Century Gothic" w:eastAsia="Century Gothic" w:cs="Century Gothic"/>
                <w:lang w:val="en-US"/>
              </w:rPr>
              <w:t xml:space="preserve"> API Automation Testing</w:t>
            </w:r>
          </w:p>
        </w:tc>
      </w:tr>
      <w:tr w:rsidRPr="00130678" w:rsidR="009E7834" w:rsidTr="33320777" w14:paraId="5D4BD030" w14:textId="77777777">
        <w:trPr>
          <w:trHeight w:val="378"/>
        </w:trPr>
        <w:tc>
          <w:tcPr>
            <w:tcW w:w="1054" w:type="pct"/>
            <w:shd w:val="clear" w:color="auto" w:fill="F2F2F2" w:themeFill="background1" w:themeFillShade="F2"/>
            <w:tcMar/>
          </w:tcPr>
          <w:p w:rsidRPr="00130678" w:rsidR="009E7834" w:rsidP="2F38DD96" w:rsidRDefault="009E7834" w14:paraId="6FB790D7" w14:textId="77777777">
            <w:pPr>
              <w:rPr>
                <w:rFonts w:ascii="Century Gothic" w:hAnsi="Century Gothic" w:eastAsia="Century Gothic" w:cs="Century Gothic"/>
                <w:b w:val="1"/>
                <w:bCs w:val="1"/>
                <w:lang w:val="fr-FR"/>
              </w:rPr>
            </w:pPr>
            <w:r w:rsidRPr="2F38DD96" w:rsidR="1790C26E">
              <w:rPr>
                <w:rFonts w:ascii="Century Gothic" w:hAnsi="Century Gothic" w:eastAsia="Century Gothic" w:cs="Century Gothic"/>
                <w:b w:val="1"/>
                <w:bCs w:val="1"/>
                <w:lang w:val="fr-FR"/>
              </w:rPr>
              <w:t>Domain/Industry</w:t>
            </w:r>
            <w:r w:rsidRPr="2F38DD96" w:rsidR="1790C26E">
              <w:rPr>
                <w:rFonts w:ascii="Century Gothic" w:hAnsi="Century Gothic" w:eastAsia="Century Gothic" w:cs="Century Gothic"/>
                <w:b w:val="1"/>
                <w:bCs w:val="1"/>
              </w:rPr>
              <w:t xml:space="preserve"> </w:t>
            </w:r>
          </w:p>
        </w:tc>
        <w:tc>
          <w:tcPr>
            <w:tcW w:w="3946" w:type="pct"/>
            <w:shd w:val="clear" w:color="auto" w:fill="F2F2F2" w:themeFill="background1" w:themeFillShade="F2"/>
            <w:tcMar/>
          </w:tcPr>
          <w:p w:rsidRPr="00130678" w:rsidR="009E7834" w:rsidP="2F38DD96" w:rsidRDefault="009E7834" w14:paraId="703C8874" w14:textId="566BA66F">
            <w:pPr>
              <w:rPr>
                <w:rFonts w:ascii="Century Gothic" w:hAnsi="Century Gothic" w:eastAsia="Century Gothic" w:cs="Century Gothic"/>
                <w:lang w:val="en-US"/>
              </w:rPr>
            </w:pPr>
            <w:r w:rsidRPr="2F38DD96" w:rsidR="371C846C">
              <w:rPr>
                <w:rFonts w:ascii="Century Gothic" w:hAnsi="Century Gothic" w:eastAsia="Century Gothic" w:cs="Century Gothic"/>
                <w:lang w:val="en-US"/>
              </w:rPr>
              <w:t>QSR (</w:t>
            </w:r>
            <w:r w:rsidRPr="2F38DD96" w:rsidR="4133CCD6">
              <w:rPr>
                <w:rFonts w:ascii="Century Gothic" w:hAnsi="Century Gothic" w:eastAsia="Century Gothic" w:cs="Century Gothic"/>
                <w:lang w:val="en-US"/>
              </w:rPr>
              <w:t xml:space="preserve">Quick Serving </w:t>
            </w:r>
            <w:r w:rsidRPr="2F38DD96" w:rsidR="23B3F6E0">
              <w:rPr>
                <w:rFonts w:ascii="Century Gothic" w:hAnsi="Century Gothic" w:eastAsia="Century Gothic" w:cs="Century Gothic"/>
                <w:lang w:val="en-US"/>
              </w:rPr>
              <w:t>Restaurant</w:t>
            </w:r>
            <w:r w:rsidRPr="2F38DD96" w:rsidR="1FC7E111">
              <w:rPr>
                <w:rFonts w:ascii="Century Gothic" w:hAnsi="Century Gothic" w:eastAsia="Century Gothic" w:cs="Century Gothic"/>
                <w:lang w:val="en-US"/>
              </w:rPr>
              <w:t>),</w:t>
            </w:r>
            <w:r w:rsidRPr="2F38DD96" w:rsidR="4133CCD6">
              <w:rPr>
                <w:rFonts w:ascii="Century Gothic" w:hAnsi="Century Gothic" w:eastAsia="Century Gothic" w:cs="Century Gothic"/>
                <w:lang w:val="en-US"/>
              </w:rPr>
              <w:t xml:space="preserve"> Banking (Lending Application) </w:t>
            </w:r>
          </w:p>
        </w:tc>
      </w:tr>
      <w:tr w:rsidRPr="00130678" w:rsidR="009E7834" w:rsidTr="33320777" w14:paraId="34CBC907" w14:textId="77777777">
        <w:trPr>
          <w:trHeight w:val="354"/>
        </w:trPr>
        <w:tc>
          <w:tcPr>
            <w:tcW w:w="1054" w:type="pct"/>
            <w:tcMar/>
          </w:tcPr>
          <w:p w:rsidRPr="00130678" w:rsidR="009E7834" w:rsidP="2F38DD96" w:rsidRDefault="009E7834" w14:paraId="407E99A1" w14:textId="72319428">
            <w:pPr>
              <w:rPr>
                <w:rFonts w:ascii="Century Gothic" w:hAnsi="Century Gothic" w:eastAsia="Century Gothic" w:cs="Century Gothic"/>
                <w:b w:val="1"/>
                <w:bCs w:val="1"/>
                <w:lang w:val="en-IN" w:eastAsia="en-IN"/>
              </w:rPr>
            </w:pPr>
            <w:r w:rsidRPr="2F38DD96" w:rsidR="39635112">
              <w:rPr>
                <w:rFonts w:ascii="Century Gothic" w:hAnsi="Century Gothic" w:eastAsia="Century Gothic" w:cs="Century Gothic"/>
                <w:b w:val="1"/>
                <w:bCs w:val="1"/>
                <w:lang w:val="en-IN" w:eastAsia="en-IN"/>
              </w:rPr>
              <w:t>Automation Testing Tools</w:t>
            </w:r>
          </w:p>
        </w:tc>
        <w:tc>
          <w:tcPr>
            <w:tcW w:w="3946" w:type="pct"/>
            <w:tcMar/>
          </w:tcPr>
          <w:p w:rsidRPr="00130678" w:rsidR="009E7834" w:rsidP="2F38DD96" w:rsidRDefault="009E7834" w14:paraId="53D8874F" w14:textId="63E7F5B4">
            <w:pPr>
              <w:rPr>
                <w:rFonts w:ascii="Century Gothic" w:hAnsi="Century Gothic" w:eastAsia="Century Gothic" w:cs="Century Gothic"/>
                <w:color w:val="000000" w:themeColor="text1" w:themeTint="FF" w:themeShade="FF"/>
              </w:rPr>
            </w:pPr>
            <w:r w:rsidRPr="65F34A35" w:rsidR="094AEBF6">
              <w:rPr>
                <w:rFonts w:ascii="Century Gothic" w:hAnsi="Century Gothic" w:eastAsia="Century Gothic" w:cs="Century Gothic"/>
                <w:color w:val="000000" w:themeColor="text1" w:themeTint="FF" w:themeShade="FF"/>
              </w:rPr>
              <w:t xml:space="preserve">Selenium WebDriver, </w:t>
            </w:r>
            <w:r w:rsidRPr="65F34A35" w:rsidR="0B918B5D">
              <w:rPr>
                <w:rFonts w:ascii="Century Gothic" w:hAnsi="Century Gothic" w:eastAsia="Century Gothic" w:cs="Century Gothic"/>
                <w:color w:val="000000" w:themeColor="text1" w:themeTint="FF" w:themeShade="FF"/>
              </w:rPr>
              <w:t xml:space="preserve">Java, </w:t>
            </w:r>
            <w:r w:rsidRPr="65F34A35" w:rsidR="094AEBF6">
              <w:rPr>
                <w:rFonts w:ascii="Century Gothic" w:hAnsi="Century Gothic" w:eastAsia="Century Gothic" w:cs="Century Gothic"/>
                <w:color w:val="000000" w:themeColor="text1" w:themeTint="FF" w:themeShade="FF"/>
              </w:rPr>
              <w:t>TestNG, Cucumber (BDD), Gradle, REST Assured</w:t>
            </w:r>
          </w:p>
        </w:tc>
      </w:tr>
      <w:tr w:rsidRPr="00130678" w:rsidR="009E7834" w:rsidTr="33320777" w14:paraId="651219CB" w14:textId="77777777">
        <w:trPr>
          <w:trHeight w:val="354"/>
        </w:trPr>
        <w:tc>
          <w:tcPr>
            <w:tcW w:w="1054" w:type="pct"/>
            <w:shd w:val="clear" w:color="auto" w:fill="F2F2F2" w:themeFill="background1" w:themeFillShade="F2"/>
            <w:tcMar/>
          </w:tcPr>
          <w:p w:rsidRPr="00130678" w:rsidR="009E7834" w:rsidP="2F38DD96" w:rsidRDefault="009E7834" w14:paraId="08EBD788" w14:textId="2893D50E">
            <w:pPr>
              <w:rPr>
                <w:rFonts w:ascii="Century Gothic" w:hAnsi="Century Gothic" w:eastAsia="Century Gothic" w:cs="Century Gothic"/>
                <w:b w:val="1"/>
                <w:bCs w:val="1"/>
                <w:lang w:val="en-IN" w:eastAsia="en-IN"/>
              </w:rPr>
            </w:pPr>
            <w:r w:rsidRPr="2F38DD96" w:rsidR="39635112">
              <w:rPr>
                <w:rFonts w:ascii="Century Gothic" w:hAnsi="Century Gothic" w:eastAsia="Century Gothic" w:cs="Century Gothic"/>
                <w:b w:val="1"/>
                <w:bCs w:val="1"/>
                <w:lang w:val="en-IN" w:eastAsia="en-IN"/>
              </w:rPr>
              <w:t>API Automation:</w:t>
            </w:r>
          </w:p>
        </w:tc>
        <w:tc>
          <w:tcPr>
            <w:tcW w:w="3946" w:type="pct"/>
            <w:shd w:val="clear" w:color="auto" w:fill="F2F2F2" w:themeFill="background1" w:themeFillShade="F2"/>
            <w:tcMar/>
          </w:tcPr>
          <w:p w:rsidRPr="00130678" w:rsidR="009E7834" w:rsidP="2F38DD96" w:rsidRDefault="009E7834" w14:paraId="5AB8228B" w14:textId="294C62A8">
            <w:pPr>
              <w:rPr>
                <w:rFonts w:ascii="Century Gothic" w:hAnsi="Century Gothic" w:eastAsia="Century Gothic" w:cs="Century Gothic"/>
                <w:color w:val="000000" w:themeColor="text1" w:themeTint="FF" w:themeShade="FF"/>
              </w:rPr>
            </w:pPr>
            <w:r w:rsidRPr="33320777" w:rsidR="4BA85C04">
              <w:rPr>
                <w:rFonts w:ascii="Century Gothic" w:hAnsi="Century Gothic" w:eastAsia="Century Gothic" w:cs="Century Gothic"/>
                <w:color w:val="000000" w:themeColor="text1" w:themeTint="FF" w:themeShade="FF"/>
              </w:rPr>
              <w:t xml:space="preserve">Rest Assured, Serialization/Deserialization, </w:t>
            </w:r>
            <w:r w:rsidRPr="33320777" w:rsidR="50F7C231">
              <w:rPr>
                <w:rFonts w:ascii="Century Gothic" w:hAnsi="Century Gothic" w:eastAsia="Century Gothic" w:cs="Century Gothic"/>
                <w:color w:val="000000" w:themeColor="text1" w:themeTint="FF" w:themeShade="FF"/>
              </w:rPr>
              <w:t xml:space="preserve">Request/Response Validation using Request / Response specification, </w:t>
            </w:r>
            <w:r w:rsidRPr="33320777" w:rsidR="50F7C231">
              <w:rPr>
                <w:rFonts w:ascii="Century Gothic" w:hAnsi="Century Gothic" w:eastAsia="Century Gothic" w:cs="Century Gothic"/>
                <w:color w:val="000000" w:themeColor="text1" w:themeTint="FF" w:themeShade="FF"/>
              </w:rPr>
              <w:t>JsonPath</w:t>
            </w:r>
            <w:r w:rsidRPr="33320777" w:rsidR="50F7C231">
              <w:rPr>
                <w:rFonts w:ascii="Century Gothic" w:hAnsi="Century Gothic" w:eastAsia="Century Gothic" w:cs="Century Gothic"/>
                <w:color w:val="000000" w:themeColor="text1" w:themeTint="FF" w:themeShade="FF"/>
              </w:rPr>
              <w:t xml:space="preserve">, </w:t>
            </w:r>
            <w:r w:rsidRPr="33320777" w:rsidR="50F7C231">
              <w:rPr>
                <w:rFonts w:ascii="Century Gothic" w:hAnsi="Century Gothic" w:eastAsia="Century Gothic" w:cs="Century Gothic"/>
                <w:color w:val="000000" w:themeColor="text1" w:themeTint="FF" w:themeShade="FF"/>
              </w:rPr>
              <w:t>JsonNode</w:t>
            </w:r>
            <w:r w:rsidRPr="33320777" w:rsidR="50F7C231">
              <w:rPr>
                <w:rFonts w:ascii="Century Gothic" w:hAnsi="Century Gothic" w:eastAsia="Century Gothic" w:cs="Century Gothic"/>
                <w:color w:val="000000" w:themeColor="text1" w:themeTint="FF" w:themeShade="FF"/>
              </w:rPr>
              <w:t xml:space="preserve">, </w:t>
            </w:r>
          </w:p>
        </w:tc>
      </w:tr>
      <w:tr w:rsidR="00482827" w:rsidTr="33320777" w14:paraId="4D619487" w14:textId="77777777">
        <w:tc>
          <w:tcPr>
            <w:tcW w:w="1054" w:type="pct"/>
            <w:tcMar/>
          </w:tcPr>
          <w:p w:rsidRPr="004F2F32" w:rsidR="00482827" w:rsidP="2F38DD96" w:rsidRDefault="009E7834" w14:paraId="02745EC9" w14:textId="1E9AF8C1">
            <w:pPr>
              <w:jc w:val="both"/>
              <w:rPr>
                <w:rFonts w:ascii="Century Gothic" w:hAnsi="Century Gothic" w:eastAsia="Century Gothic" w:cs="Century Gothic"/>
                <w:b w:val="1"/>
                <w:bCs w:val="1"/>
                <w:lang w:val="en-IN" w:eastAsia="en-IN"/>
              </w:rPr>
            </w:pPr>
            <w:r w:rsidRPr="2F38DD96" w:rsidR="39635112">
              <w:rPr>
                <w:rFonts w:ascii="Century Gothic" w:hAnsi="Century Gothic" w:eastAsia="Century Gothic" w:cs="Century Gothic"/>
                <w:b w:val="1"/>
                <w:bCs w:val="1"/>
                <w:lang w:val="en-IN" w:eastAsia="en-IN"/>
              </w:rPr>
              <w:t>Programming and Scripting</w:t>
            </w:r>
          </w:p>
        </w:tc>
        <w:tc>
          <w:tcPr>
            <w:tcW w:w="3946" w:type="pct"/>
            <w:tcMar/>
          </w:tcPr>
          <w:p w:rsidRPr="004F2F32" w:rsidR="00482827" w:rsidP="2F38DD96" w:rsidRDefault="00482827" w14:paraId="4564F6EC" w14:textId="69B73C42">
            <w:pPr>
              <w:jc w:val="both"/>
              <w:rPr>
                <w:rFonts w:ascii="Century Gothic" w:hAnsi="Century Gothic" w:eastAsia="Century Gothic" w:cs="Century Gothic"/>
                <w:color w:val="000000" w:themeColor="text1" w:themeTint="FF" w:themeShade="FF"/>
              </w:rPr>
            </w:pPr>
            <w:r w:rsidRPr="2F38DD96" w:rsidR="39635112">
              <w:rPr>
                <w:rFonts w:ascii="Century Gothic" w:hAnsi="Century Gothic" w:eastAsia="Century Gothic" w:cs="Century Gothic"/>
                <w:color w:val="000000" w:themeColor="text1" w:themeTint="FF" w:themeShade="FF"/>
                <w:sz w:val="20"/>
                <w:szCs w:val="20"/>
                <w:lang w:eastAsia="en-US" w:bidi="ar-SA"/>
              </w:rPr>
              <w:t>Java (OOPs, Collections, Exception Handling)</w:t>
            </w:r>
          </w:p>
        </w:tc>
      </w:tr>
      <w:tr w:rsidR="009E7834" w:rsidTr="33320777" w14:paraId="525D9911" w14:textId="77777777">
        <w:tc>
          <w:tcPr>
            <w:tcW w:w="1054" w:type="pct"/>
            <w:tcMar/>
          </w:tcPr>
          <w:p w:rsidRPr="004F2F32" w:rsidR="009E7834" w:rsidP="2F38DD96" w:rsidRDefault="009E7834" w14:paraId="338BD2E4" w14:textId="3A3A990F">
            <w:pPr>
              <w:pStyle w:val="Normal"/>
              <w:jc w:val="both"/>
              <w:rPr>
                <w:rFonts w:ascii="Century Gothic" w:hAnsi="Century Gothic" w:eastAsia="Century Gothic" w:cs="Century Gothic"/>
                <w:b w:val="1"/>
                <w:bCs w:val="1"/>
                <w:lang w:val="en-IN" w:eastAsia="en-IN"/>
              </w:rPr>
            </w:pPr>
            <w:r w:rsidRPr="2F38DD96" w:rsidR="30C7260C">
              <w:rPr>
                <w:rFonts w:ascii="Century Gothic" w:hAnsi="Century Gothic" w:eastAsia="Century Gothic" w:cs="Century Gothic"/>
                <w:b w:val="1"/>
                <w:bCs w:val="1"/>
                <w:lang w:val="en-IN" w:eastAsia="en-IN"/>
              </w:rPr>
              <w:t>Frameworks</w:t>
            </w:r>
          </w:p>
        </w:tc>
        <w:tc>
          <w:tcPr>
            <w:tcW w:w="3946" w:type="pct"/>
            <w:tcMar/>
          </w:tcPr>
          <w:p w:rsidRPr="004F2F32" w:rsidR="009E7834" w:rsidP="2F38DD96" w:rsidRDefault="009E7834" w14:paraId="1626321F" w14:textId="0396B3CF">
            <w:pPr>
              <w:jc w:val="both"/>
              <w:rPr>
                <w:rFonts w:ascii="Century Gothic" w:hAnsi="Century Gothic" w:eastAsia="Century Gothic" w:cs="Century Gothic"/>
                <w:color w:val="000000" w:themeColor="text1" w:themeTint="FF" w:themeShade="FF"/>
                <w:sz w:val="20"/>
                <w:szCs w:val="20"/>
                <w:lang w:eastAsia="en-US" w:bidi="ar-SA"/>
              </w:rPr>
            </w:pPr>
            <w:r w:rsidRPr="2F38DD96" w:rsidR="30C7260C">
              <w:rPr>
                <w:rFonts w:ascii="Century Gothic" w:hAnsi="Century Gothic" w:eastAsia="Century Gothic" w:cs="Century Gothic"/>
                <w:color w:val="000000" w:themeColor="text1" w:themeTint="FF" w:themeShade="FF"/>
                <w:sz w:val="20"/>
                <w:szCs w:val="20"/>
                <w:lang w:eastAsia="en-US" w:bidi="ar-SA"/>
              </w:rPr>
              <w:t>Hybrid Framework, POM Design Pattern</w:t>
            </w:r>
          </w:p>
        </w:tc>
      </w:tr>
      <w:tr w:rsidR="009E7834" w:rsidTr="33320777" w14:paraId="74C0CDCA" w14:textId="77777777">
        <w:tc>
          <w:tcPr>
            <w:tcW w:w="1054" w:type="pct"/>
            <w:tcMar/>
          </w:tcPr>
          <w:p w:rsidRPr="004F2F32" w:rsidR="009E7834" w:rsidP="2F38DD96" w:rsidRDefault="009E7834" w14:paraId="6BC5F7CA" w14:textId="77777777">
            <w:pPr>
              <w:jc w:val="both"/>
              <w:rPr>
                <w:rFonts w:ascii="Century Gothic" w:hAnsi="Century Gothic" w:eastAsia="Century Gothic" w:cs="Century Gothic"/>
                <w:b w:val="1"/>
                <w:bCs w:val="1"/>
                <w:caps w:val="1"/>
                <w:color w:val="F15B40"/>
                <w:spacing w:val="20"/>
                <w:sz w:val="2"/>
                <w:szCs w:val="2"/>
              </w:rPr>
            </w:pPr>
            <w:r w:rsidRPr="2F38DD96" w:rsidR="1790C26E">
              <w:rPr>
                <w:rFonts w:ascii="Century Gothic" w:hAnsi="Century Gothic" w:eastAsia="Century Gothic" w:cs="Century Gothic"/>
                <w:b w:val="1"/>
                <w:bCs w:val="1"/>
                <w:lang w:val="en-IN" w:eastAsia="en-IN"/>
              </w:rPr>
              <w:t>Version Control</w:t>
            </w:r>
          </w:p>
        </w:tc>
        <w:tc>
          <w:tcPr>
            <w:tcW w:w="3946" w:type="pct"/>
            <w:tcMar/>
          </w:tcPr>
          <w:p w:rsidRPr="004F2F32" w:rsidR="009E7834" w:rsidP="2F38DD96" w:rsidRDefault="009E7834" w14:paraId="24BFFFB0" w14:textId="1D76D7C4">
            <w:pPr>
              <w:jc w:val="both"/>
              <w:rPr>
                <w:rFonts w:ascii="Century Gothic" w:hAnsi="Century Gothic" w:eastAsia="Century Gothic" w:cs="Century Gothic"/>
                <w:color w:val="000000" w:themeColor="text1" w:themeTint="FF" w:themeShade="FF"/>
                <w:sz w:val="20"/>
                <w:szCs w:val="20"/>
                <w:lang w:eastAsia="en-US" w:bidi="ar-SA"/>
              </w:rPr>
            </w:pPr>
            <w:r w:rsidRPr="2F38DD96" w:rsidR="099B8934">
              <w:rPr>
                <w:rFonts w:ascii="Century Gothic" w:hAnsi="Century Gothic" w:eastAsia="Century Gothic" w:cs="Century Gothic"/>
                <w:color w:val="000000" w:themeColor="text1" w:themeTint="FF" w:themeShade="FF"/>
                <w:sz w:val="20"/>
                <w:szCs w:val="20"/>
                <w:lang w:eastAsia="en-US" w:bidi="ar-SA"/>
              </w:rPr>
              <w:t>Git</w:t>
            </w:r>
          </w:p>
        </w:tc>
      </w:tr>
      <w:tr w:rsidR="009E7834" w:rsidTr="33320777" w14:paraId="02D91AAE" w14:textId="77777777">
        <w:tc>
          <w:tcPr>
            <w:tcW w:w="1054" w:type="pct"/>
            <w:tcMar/>
          </w:tcPr>
          <w:p w:rsidRPr="004F2F32" w:rsidR="009E7834" w:rsidP="2F38DD96" w:rsidRDefault="009E7834" w14:paraId="23A3A9D5" w14:textId="28DC0286">
            <w:pPr>
              <w:jc w:val="both"/>
              <w:rPr>
                <w:rFonts w:ascii="Century Gothic" w:hAnsi="Century Gothic" w:eastAsia="Century Gothic" w:cs="Century Gothic"/>
                <w:b w:val="1"/>
                <w:bCs w:val="1"/>
                <w:lang w:val="en-IN" w:eastAsia="en-IN"/>
              </w:rPr>
            </w:pPr>
            <w:r w:rsidRPr="2F38DD96" w:rsidR="099B8934">
              <w:rPr>
                <w:rFonts w:ascii="Century Gothic" w:hAnsi="Century Gothic" w:eastAsia="Century Gothic" w:cs="Century Gothic"/>
                <w:b w:val="1"/>
                <w:bCs w:val="1"/>
                <w:lang w:val="en-IN" w:eastAsia="en-IN"/>
              </w:rPr>
              <w:t>Test Management Tools</w:t>
            </w:r>
          </w:p>
        </w:tc>
        <w:tc>
          <w:tcPr>
            <w:tcW w:w="3946" w:type="pct"/>
            <w:tcMar/>
          </w:tcPr>
          <w:p w:rsidRPr="004F2F32" w:rsidR="009E7834" w:rsidP="2F38DD96" w:rsidRDefault="009E7834" w14:paraId="58B71623" w14:textId="38526223">
            <w:pPr>
              <w:jc w:val="both"/>
              <w:rPr>
                <w:rFonts w:ascii="Century Gothic" w:hAnsi="Century Gothic" w:eastAsia="Century Gothic" w:cs="Century Gothic"/>
                <w:color w:val="000000" w:themeColor="text1" w:themeTint="FF" w:themeShade="FF"/>
                <w:sz w:val="20"/>
                <w:szCs w:val="20"/>
                <w:lang w:eastAsia="en-US" w:bidi="ar-SA"/>
              </w:rPr>
            </w:pPr>
            <w:r w:rsidRPr="2F38DD96" w:rsidR="099B8934">
              <w:rPr>
                <w:rFonts w:ascii="Century Gothic" w:hAnsi="Century Gothic" w:eastAsia="Century Gothic" w:cs="Century Gothic"/>
                <w:color w:val="000000" w:themeColor="text1" w:themeTint="FF" w:themeShade="FF"/>
                <w:sz w:val="20"/>
                <w:szCs w:val="20"/>
                <w:lang w:eastAsia="en-US" w:bidi="ar-SA"/>
              </w:rPr>
              <w:t>JIRA, Zephyr, Confluence, TestRail</w:t>
            </w:r>
          </w:p>
        </w:tc>
      </w:tr>
      <w:tr w:rsidR="009E7834" w:rsidTr="33320777" w14:paraId="7278EE87" w14:textId="77777777">
        <w:tc>
          <w:tcPr>
            <w:tcW w:w="1054" w:type="pct"/>
            <w:tcMar/>
          </w:tcPr>
          <w:p w:rsidRPr="004F2F32" w:rsidR="009E7834" w:rsidP="2F38DD96" w:rsidRDefault="009E7834" w14:paraId="5DE13025" w14:textId="1E0554D9">
            <w:pPr>
              <w:jc w:val="both"/>
              <w:rPr>
                <w:rFonts w:ascii="Century Gothic" w:hAnsi="Century Gothic" w:eastAsia="Century Gothic" w:cs="Century Gothic"/>
                <w:b w:val="1"/>
                <w:bCs w:val="1"/>
                <w:lang w:val="en-IN" w:eastAsia="en-IN"/>
              </w:rPr>
            </w:pPr>
            <w:r w:rsidRPr="2F38DD96" w:rsidR="099B8934">
              <w:rPr>
                <w:rFonts w:ascii="Century Gothic" w:hAnsi="Century Gothic" w:eastAsia="Century Gothic" w:cs="Century Gothic"/>
                <w:b w:val="1"/>
                <w:bCs w:val="1"/>
                <w:lang w:val="en-IN" w:eastAsia="en-IN"/>
              </w:rPr>
              <w:t>Methodologies</w:t>
            </w:r>
          </w:p>
        </w:tc>
        <w:tc>
          <w:tcPr>
            <w:tcW w:w="3946" w:type="pct"/>
            <w:tcMar/>
          </w:tcPr>
          <w:p w:rsidRPr="004F2F32" w:rsidR="009E7834" w:rsidP="2F38DD96" w:rsidRDefault="009E7834" w14:paraId="2300D85B" w14:textId="6365B583">
            <w:pPr>
              <w:jc w:val="both"/>
              <w:rPr>
                <w:rFonts w:ascii="Century Gothic" w:hAnsi="Century Gothic" w:eastAsia="Century Gothic" w:cs="Century Gothic"/>
                <w:color w:val="000000" w:themeColor="text1" w:themeTint="FF" w:themeShade="FF"/>
                <w:sz w:val="20"/>
                <w:szCs w:val="20"/>
                <w:lang w:eastAsia="en-US" w:bidi="ar-SA"/>
              </w:rPr>
            </w:pPr>
            <w:r w:rsidRPr="2F38DD96" w:rsidR="099B8934">
              <w:rPr>
                <w:rFonts w:ascii="Century Gothic" w:hAnsi="Century Gothic" w:eastAsia="Century Gothic" w:cs="Century Gothic"/>
                <w:color w:val="000000" w:themeColor="text1" w:themeTint="FF" w:themeShade="FF"/>
                <w:sz w:val="20"/>
                <w:szCs w:val="20"/>
                <w:lang w:eastAsia="en-US" w:bidi="ar-SA"/>
              </w:rPr>
              <w:t xml:space="preserve">Agile, CICD with Jenkins and </w:t>
            </w:r>
            <w:r w:rsidRPr="2F38DD96" w:rsidR="51BFF4BB">
              <w:rPr>
                <w:rFonts w:ascii="Century Gothic" w:hAnsi="Century Gothic" w:eastAsia="Century Gothic" w:cs="Century Gothic"/>
                <w:color w:val="000000" w:themeColor="text1" w:themeTint="FF" w:themeShade="FF"/>
                <w:sz w:val="20"/>
                <w:szCs w:val="20"/>
                <w:lang w:eastAsia="en-US" w:bidi="ar-SA"/>
              </w:rPr>
              <w:t>GitHub</w:t>
            </w:r>
          </w:p>
        </w:tc>
      </w:tr>
    </w:tbl>
    <w:p w:rsidR="73581B6B" w:rsidRDefault="73581B6B" w14:paraId="50E9E828" w14:textId="1A21E97C"/>
    <w:p w:rsidR="65F34A35" w:rsidP="65F34A35" w:rsidRDefault="65F34A35" w14:paraId="02416E97" w14:textId="7844DC62">
      <w:pPr>
        <w:pStyle w:val="Normal"/>
        <w:rPr>
          <w:rFonts w:ascii="Anek Devanagari SemiBold" w:hAnsi="Anek Devanagari SemiBold" w:eastAsia="" w:cs="Anek Devanagari SemiBold" w:eastAsiaTheme="majorEastAsia"/>
          <w:b w:val="1"/>
          <w:bCs w:val="1"/>
          <w:caps w:val="1"/>
          <w:color w:val="F15B40"/>
          <w:sz w:val="28"/>
          <w:szCs w:val="28"/>
        </w:rPr>
      </w:pPr>
    </w:p>
    <w:p w:rsidR="65F34A35" w:rsidP="65F34A35" w:rsidRDefault="65F34A35" w14:paraId="56D6DA34" w14:textId="49749F22">
      <w:pPr>
        <w:pStyle w:val="Normal"/>
        <w:rPr>
          <w:rFonts w:ascii="Anek Devanagari SemiBold" w:hAnsi="Anek Devanagari SemiBold" w:eastAsia="" w:cs="Anek Devanagari SemiBold" w:eastAsiaTheme="majorEastAsia"/>
          <w:b w:val="1"/>
          <w:bCs w:val="1"/>
          <w:caps w:val="1"/>
          <w:color w:val="F15B40"/>
          <w:sz w:val="28"/>
          <w:szCs w:val="28"/>
        </w:rPr>
      </w:pPr>
    </w:p>
    <w:p w:rsidR="65F34A35" w:rsidP="65F34A35" w:rsidRDefault="65F34A35" w14:paraId="3089375C" w14:textId="0EF692FE">
      <w:pPr>
        <w:pStyle w:val="Normal"/>
        <w:rPr>
          <w:rFonts w:ascii="Anek Devanagari SemiBold" w:hAnsi="Anek Devanagari SemiBold" w:eastAsia="" w:cs="Anek Devanagari SemiBold" w:eastAsiaTheme="majorEastAsia"/>
          <w:b w:val="1"/>
          <w:bCs w:val="1"/>
          <w:caps w:val="1"/>
          <w:color w:val="F15B40"/>
          <w:sz w:val="28"/>
          <w:szCs w:val="28"/>
        </w:rPr>
      </w:pPr>
    </w:p>
    <w:sdt>
      <w:sdtPr>
        <w:rPr>
          <w:rFonts w:ascii="Anek Devanagari SemiBold" w:hAnsi="Anek Devanagari SemiBold" w:cs="Anek Devanagari SemiBold"/>
          <w:color w:val="F15B40"/>
          <w:sz w:val="28"/>
          <w:szCs w:val="36"/>
        </w:rPr>
        <w:id w:val="-1173798385"/>
        <w:placeholder>
          <w:docPart w:val="01770896F2FC4AEBBB6B41C5017B5623"/>
        </w:placeholder>
        <w15:appearance w15:val="hidden"/>
      </w:sdtPr>
      <w:sdtEndPr>
        <w:rPr>
          <w:rFonts w:ascii="Anek Devanagari SemiBold" w:hAnsi="Anek Devanagari SemiBold" w:eastAsia="" w:cs="Anek Devanagari SemiBold" w:eastAsiaTheme="majorEastAsia"/>
          <w:b w:val="1"/>
          <w:bCs w:val="1"/>
          <w:caps w:val="1"/>
          <w:color w:val="F15B40"/>
          <w:spacing w:val="20"/>
          <w:sz w:val="28"/>
          <w:szCs w:val="28"/>
        </w:rPr>
      </w:sdtEndPr>
      <w:sdtContent>
        <w:p w:rsidR="001F57F7" w:rsidP="008B33BD" w:rsidRDefault="00130678" w14:paraId="1E53AB63" w14:textId="77777777">
          <w:pPr>
            <w:rPr>
              <w:rFonts w:ascii="Anek Devanagari SemiBold" w:hAnsi="Anek Devanagari SemiBold" w:cs="Anek Devanagari SemiBold" w:eastAsiaTheme="majorEastAsia"/>
              <w:b/>
              <w:bCs/>
              <w:caps/>
              <w:color w:val="F15B40"/>
              <w:spacing w:val="20"/>
              <w:sz w:val="28"/>
              <w:szCs w:val="36"/>
            </w:rPr>
          </w:pPr>
          <w:r w:rsidRPr="00130678">
            <w:rPr>
              <w:rFonts w:ascii="Anek Devanagari SemiBold" w:hAnsi="Anek Devanagari SemiBold" w:cs="Anek Devanagari SemiBold" w:eastAsiaTheme="majorEastAsia"/>
              <w:b/>
              <w:bCs/>
              <w:caps/>
              <w:color w:val="F15B40"/>
              <w:spacing w:val="20"/>
              <w:sz w:val="28"/>
              <w:szCs w:val="36"/>
            </w:rPr>
            <w:t>Client / Project Details</w:t>
          </w:r>
        </w:p>
        <w:tbl>
          <w:tblPr>
            <w:tblStyle w:val="PlainTable1"/>
            <w:tblW w:w="10449" w:type="dxa"/>
            <w:tblLook w:val="0000" w:firstRow="0" w:lastRow="0" w:firstColumn="0" w:lastColumn="0" w:noHBand="0" w:noVBand="0"/>
          </w:tblPr>
          <w:tblGrid>
            <w:gridCol w:w="2377"/>
            <w:gridCol w:w="2957"/>
            <w:gridCol w:w="5115"/>
          </w:tblGrid>
          <w:tr w:rsidRPr="00130678" w:rsidR="001F57F7" w:rsidTr="473BBFD8" w14:paraId="0B4B3268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66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5334" w:type="dxa"/>
                <w:gridSpan w:val="2"/>
                <w:tcMar/>
              </w:tcPr>
              <w:p w:rsidRPr="00130678" w:rsidR="001F57F7" w:rsidP="2F38DD96" w:rsidRDefault="001F57F7" w14:paraId="0AE2B7A8" w14:textId="37D1B5EF">
                <w:pPr>
                  <w:rPr>
                    <w:rFonts w:ascii="Century Gothic" w:hAnsi="Century Gothic" w:eastAsia="Century Gothic" w:cs="Century Gothic"/>
                    <w:b w:val="1"/>
                    <w:bCs w:val="1"/>
                    <w:lang w:val="fr-FR"/>
                  </w:rPr>
                </w:pPr>
                <w:r w:rsidRPr="2F38DD96" w:rsidR="5C368772">
                  <w:rPr>
                    <w:rFonts w:ascii="Century Gothic" w:hAnsi="Century Gothic" w:eastAsia="Century Gothic" w:cs="Century Gothic"/>
                    <w:b w:val="1"/>
                    <w:bCs w:val="1"/>
                    <w:lang w:val="fr-FR"/>
                  </w:rPr>
                  <w:t>Client Name :</w:t>
                </w:r>
                <w:r w:rsidRPr="2F38DD96" w:rsidR="00CE1BAA">
                  <w:rPr>
                    <w:rFonts w:ascii="Century Gothic" w:hAnsi="Century Gothic" w:eastAsia="Century Gothic" w:cs="Century Gothic"/>
                    <w:b w:val="1"/>
                    <w:bCs w:val="1"/>
                    <w:lang w:val="fr-FR"/>
                  </w:rPr>
                  <w:t xml:space="preserve"> </w:t>
                </w:r>
                <w:r w:rsidRPr="2F38DD96" w:rsidR="00CE1BAA">
                  <w:rPr>
                    <w:rFonts w:ascii="Century Gothic" w:hAnsi="Century Gothic" w:eastAsia="Century Gothic" w:cs="Century Gothic"/>
                    <w:b w:val="1"/>
                    <w:bCs w:val="1"/>
                    <w:lang w:val="fr-FR"/>
                  </w:rPr>
                  <w:t>McDonald's</w:t>
                </w:r>
                <w:r w:rsidRPr="2F38DD96" w:rsidR="00CE1BAA">
                  <w:rPr>
                    <w:rFonts w:ascii="Century Gothic" w:hAnsi="Century Gothic" w:eastAsia="Century Gothic" w:cs="Century Gothic"/>
                    <w:b w:val="1"/>
                    <w:bCs w:val="1"/>
                    <w:lang w:val="fr-FR"/>
                  </w:rPr>
                  <w:t xml:space="preserve"> (QSR)</w:t>
                </w:r>
              </w:p>
            </w:tc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5115" w:type="dxa"/>
                <w:tcMar/>
              </w:tcPr>
              <w:p w:rsidRPr="00130678" w:rsidR="001F57F7" w:rsidP="2F38DD96" w:rsidRDefault="001F57F7" w14:paraId="36AC4E78" w14:textId="1E95C882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entury Gothic" w:hAnsi="Century Gothic" w:eastAsia="Century Gothic" w:cs="Century Gothic"/>
                    <w:lang w:val="fr-FR"/>
                  </w:rPr>
                </w:pPr>
                <w:r w:rsidRPr="2F38DD96" w:rsidR="5C368772">
                  <w:rPr>
                    <w:rFonts w:ascii="Century Gothic" w:hAnsi="Century Gothic" w:eastAsia="Century Gothic" w:cs="Century Gothic"/>
                    <w:b w:val="1"/>
                    <w:bCs w:val="1"/>
                    <w:lang w:val="fr-FR"/>
                  </w:rPr>
                  <w:t xml:space="preserve">Duration : </w:t>
                </w:r>
                <w:r w:rsidRPr="2F38DD96" w:rsidR="6E36C0D7">
                  <w:rPr>
                    <w:rFonts w:ascii="Century Gothic" w:hAnsi="Century Gothic" w:eastAsia="Century Gothic" w:cs="Century Gothic"/>
                    <w:b w:val="0"/>
                    <w:bCs w:val="0"/>
                    <w:lang w:val="fr-FR"/>
                  </w:rPr>
                  <w:t>03</w:t>
                </w:r>
                <w:r w:rsidRPr="2F38DD96" w:rsidR="5C368772">
                  <w:rPr>
                    <w:rFonts w:ascii="Century Gothic" w:hAnsi="Century Gothic" w:eastAsia="Century Gothic" w:cs="Century Gothic"/>
                    <w:lang w:val="fr-FR"/>
                  </w:rPr>
                  <w:t>-</w:t>
                </w:r>
                <w:r w:rsidRPr="2F38DD96" w:rsidR="5151B504">
                  <w:rPr>
                    <w:rFonts w:ascii="Century Gothic" w:hAnsi="Century Gothic" w:eastAsia="Century Gothic" w:cs="Century Gothic"/>
                    <w:lang w:val="fr-FR"/>
                  </w:rPr>
                  <w:t>21</w:t>
                </w:r>
                <w:r w:rsidRPr="2F38DD96" w:rsidR="5C368772">
                  <w:rPr>
                    <w:rFonts w:ascii="Century Gothic" w:hAnsi="Century Gothic" w:eastAsia="Century Gothic" w:cs="Century Gothic"/>
                    <w:lang w:val="fr-FR"/>
                  </w:rPr>
                  <w:t xml:space="preserve"> to </w:t>
                </w:r>
                <w:r w:rsidRPr="2F38DD96" w:rsidR="36BE653F">
                  <w:rPr>
                    <w:rFonts w:ascii="Century Gothic" w:hAnsi="Century Gothic" w:eastAsia="Century Gothic" w:cs="Century Gothic"/>
                    <w:lang w:val="fr-FR"/>
                  </w:rPr>
                  <w:t>11</w:t>
                </w:r>
                <w:r w:rsidRPr="2F38DD96" w:rsidR="5C368772">
                  <w:rPr>
                    <w:rFonts w:ascii="Century Gothic" w:hAnsi="Century Gothic" w:eastAsia="Century Gothic" w:cs="Century Gothic"/>
                    <w:lang w:val="fr-FR"/>
                  </w:rPr>
                  <w:t>-</w:t>
                </w:r>
                <w:r w:rsidRPr="2F38DD96" w:rsidR="59A998EA">
                  <w:rPr>
                    <w:rFonts w:ascii="Century Gothic" w:hAnsi="Century Gothic" w:eastAsia="Century Gothic" w:cs="Century Gothic"/>
                    <w:lang w:val="fr-FR"/>
                  </w:rPr>
                  <w:t>22</w:t>
                </w:r>
              </w:p>
            </w:tc>
          </w:tr>
          <w:tr w:rsidRPr="00130678" w:rsidR="001F57F7" w:rsidTr="473BBFD8" w14:paraId="7BC9EF9F" w14:textId="77777777">
            <w:trPr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377" w:type="dxa"/>
                <w:tcMar/>
              </w:tcPr>
              <w:p w:rsidRPr="00130678" w:rsidR="001F57F7" w:rsidP="2F38DD96" w:rsidRDefault="001F57F7" w14:paraId="5ED966F8" w14:textId="77777777">
                <w:pPr>
                  <w:rPr>
                    <w:rFonts w:ascii="Century Gothic" w:hAnsi="Century Gothic" w:eastAsia="Century Gothic" w:cs="Century Gothic"/>
                    <w:lang w:val="fr-FR"/>
                  </w:rPr>
                </w:pPr>
                <w:r w:rsidRPr="2F38DD96" w:rsidR="001F57F7">
                  <w:rPr>
                    <w:rFonts w:ascii="Century Gothic" w:hAnsi="Century Gothic" w:eastAsia="Century Gothic" w:cs="Century Gothic"/>
                    <w:b w:val="1"/>
                    <w:bCs w:val="1"/>
                    <w:lang w:val="fr-FR"/>
                  </w:rPr>
                  <w:t>Team Size </w:t>
                </w:r>
              </w:p>
            </w:tc>
            <w:tc>
              <w:tcPr>
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<w:tcW w:w="8072" w:type="dxa"/>
                <w:gridSpan w:val="2"/>
                <w:tcMar/>
              </w:tcPr>
              <w:p w:rsidRPr="00130678" w:rsidR="001F57F7" w:rsidP="2F38DD96" w:rsidRDefault="001F57F7" w14:paraId="555011DB" w14:textId="6A41CFE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ury Gothic" w:hAnsi="Century Gothic" w:eastAsia="Century Gothic" w:cs="Century Gothic"/>
                    <w:lang w:val="fr-FR"/>
                  </w:rPr>
                </w:pPr>
                <w:r w:rsidRPr="2F38DD96" w:rsidR="1216F0FE">
                  <w:rPr>
                    <w:rFonts w:ascii="Century Gothic" w:hAnsi="Century Gothic" w:eastAsia="Century Gothic" w:cs="Century Gothic"/>
                    <w:lang w:val="fr-FR"/>
                  </w:rPr>
                  <w:t>10-12</w:t>
                </w:r>
              </w:p>
            </w:tc>
          </w:tr>
          <w:tr w:rsidRPr="00130678" w:rsidR="001F57F7" w:rsidTr="473BBFD8" w14:paraId="14A94474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377" w:type="dxa"/>
                <w:tcMar/>
              </w:tcPr>
              <w:p w:rsidRPr="00130678" w:rsidR="001F57F7" w:rsidP="2F38DD96" w:rsidRDefault="001F57F7" w14:paraId="0CFAAAA4" w14:textId="77777777">
                <w:pPr>
                  <w:rPr>
                    <w:rFonts w:ascii="Century Gothic" w:hAnsi="Century Gothic" w:eastAsia="Century Gothic" w:cs="Century Gothic"/>
                    <w:b w:val="1"/>
                    <w:bCs w:val="1"/>
                    <w:lang w:val="fr-FR"/>
                  </w:rPr>
                </w:pPr>
                <w:r w:rsidRPr="2F38DD96" w:rsidR="001F57F7">
                  <w:rPr>
                    <w:rFonts w:ascii="Century Gothic" w:hAnsi="Century Gothic" w:eastAsia="Century Gothic" w:cs="Century Gothic"/>
                    <w:b w:val="1"/>
                    <w:bCs w:val="1"/>
                  </w:rPr>
                  <w:t xml:space="preserve">Technologies </w:t>
                </w:r>
              </w:p>
            </w:tc>
            <w:tc>
              <w:tcPr>
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<w:tcW w:w="8072" w:type="dxa"/>
                <w:gridSpan w:val="2"/>
                <w:tcMar/>
              </w:tcPr>
              <w:p w:rsidRPr="00130678" w:rsidR="001F57F7" w:rsidP="473BBFD8" w:rsidRDefault="001F57F7" w14:paraId="0770FD12" w14:textId="68DA3557">
                <w:pPr>
                  <w:pStyle w:val="Normal"/>
                  <w:suppressLineNumbers w:val="0"/>
                  <w:bidi w:val="0"/>
                  <w:spacing w:before="60" w:beforeAutospacing="off" w:after="60" w:afterAutospacing="off" w:line="250" w:lineRule="auto"/>
                  <w:ind w:left="0" w:right="0"/>
                  <w:jc w:val="left"/>
                  <w:rPr>
                    <w:rFonts w:ascii="Century Gothic" w:hAnsi="Century Gothic" w:eastAsia="Century Gothic" w:cs="Century Gothic"/>
                    <w:lang w:val="en-US"/>
                  </w:rPr>
                </w:pPr>
                <w:r w:rsidRPr="473BBFD8" w:rsidR="07EB1ED7">
                  <w:rPr>
                    <w:rFonts w:ascii="Century Gothic" w:hAnsi="Century Gothic" w:eastAsia="Century Gothic" w:cs="Century Gothic"/>
                    <w:lang w:val="en-US"/>
                  </w:rPr>
                  <w:t xml:space="preserve">Functional </w:t>
                </w:r>
                <w:r w:rsidRPr="473BBFD8" w:rsidR="3E8E9BE6">
                  <w:rPr>
                    <w:rFonts w:ascii="Century Gothic" w:hAnsi="Century Gothic" w:eastAsia="Century Gothic" w:cs="Century Gothic"/>
                    <w:lang w:val="en-US"/>
                  </w:rPr>
                  <w:t>Testing,</w:t>
                </w:r>
                <w:r w:rsidRPr="473BBFD8" w:rsidR="09FAC78A">
                  <w:rPr>
                    <w:rFonts w:ascii="Century Gothic" w:hAnsi="Century Gothic" w:eastAsia="Century Gothic" w:cs="Century Gothic"/>
                    <w:lang w:val="en-US"/>
                  </w:rPr>
                  <w:t xml:space="preserve"> Regression Testing, Integration Testing,</w:t>
                </w:r>
                <w:r w:rsidRPr="473BBFD8" w:rsidR="3E8E9BE6">
                  <w:rPr>
                    <w:rFonts w:ascii="Century Gothic" w:hAnsi="Century Gothic" w:eastAsia="Century Gothic" w:cs="Century Gothic"/>
                    <w:lang w:val="en-US"/>
                  </w:rPr>
                  <w:t xml:space="preserve"> Automation Testing, </w:t>
                </w:r>
                <w:r w:rsidRPr="473BBFD8" w:rsidR="3E8E9BE6">
                  <w:rPr>
                    <w:rFonts w:ascii="Century Gothic" w:hAnsi="Century Gothic" w:eastAsia="Century Gothic" w:cs="Century Gothic"/>
                    <w:lang w:val="en-US"/>
                  </w:rPr>
                  <w:t>Selenium</w:t>
                </w:r>
                <w:r w:rsidRPr="473BBFD8" w:rsidR="3E8E9BE6">
                  <w:rPr>
                    <w:rFonts w:ascii="Century Gothic" w:hAnsi="Century Gothic" w:eastAsia="Century Gothic" w:cs="Century Gothic"/>
                    <w:lang w:val="en-US"/>
                  </w:rPr>
                  <w:t xml:space="preserve">, Java, </w:t>
                </w:r>
                <w:r w:rsidRPr="473BBFD8" w:rsidR="3E8E9BE6">
                  <w:rPr>
                    <w:rFonts w:ascii="Century Gothic" w:hAnsi="Century Gothic" w:eastAsia="Century Gothic" w:cs="Century Gothic"/>
                    <w:lang w:val="en-US"/>
                  </w:rPr>
                  <w:t>TestNG</w:t>
                </w:r>
              </w:p>
            </w:tc>
          </w:tr>
          <w:tr w:rsidRPr="00130678" w:rsidR="001F57F7" w:rsidTr="473BBFD8" w14:paraId="027ABA18" w14:textId="77777777">
            <w:trPr>
              <w:trHeight w:val="354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377" w:type="dxa"/>
                <w:tcMar/>
              </w:tcPr>
              <w:p w:rsidRPr="00130678" w:rsidR="001F57F7" w:rsidP="2F38DD96" w:rsidRDefault="001F57F7" w14:paraId="3CB3D05C" w14:textId="77777777">
                <w:pPr>
                  <w:rPr>
                    <w:rFonts w:ascii="Century Gothic" w:hAnsi="Century Gothic" w:eastAsia="Century Gothic" w:cs="Century Gothic"/>
                    <w:b w:val="1"/>
                    <w:bCs w:val="1"/>
                  </w:rPr>
                </w:pPr>
                <w:r w:rsidRPr="2F38DD96" w:rsidR="001F57F7">
                  <w:rPr>
                    <w:rFonts w:ascii="Century Gothic" w:hAnsi="Century Gothic" w:eastAsia="Century Gothic" w:cs="Century Gothic"/>
                    <w:b w:val="1"/>
                    <w:bCs w:val="1"/>
                  </w:rPr>
                  <w:t>Role</w:t>
                </w:r>
              </w:p>
            </w:tc>
            <w:tc>
              <w:tcPr>
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<w:tcW w:w="8072" w:type="dxa"/>
                <w:gridSpan w:val="2"/>
                <w:tcMar/>
              </w:tcPr>
              <w:p w:rsidRPr="00130678" w:rsidR="001F57F7" w:rsidP="473BBFD8" w:rsidRDefault="001F57F7" w14:paraId="594D386E" w14:textId="288CDF8B">
                <w:pPr>
                  <w:pStyle w:val="Normal"/>
                  <w:suppressLineNumbers w:val="0"/>
                  <w:bidi w:val="0"/>
                  <w:spacing w:before="60" w:beforeAutospacing="off" w:after="60" w:afterAutospacing="off" w:line="250" w:lineRule="auto"/>
                  <w:ind w:left="0" w:right="0"/>
                  <w:jc w:val="left"/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</w:pPr>
                <w:r w:rsidRPr="473BBFD8" w:rsidR="593383DB"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  <w:t>Functional</w:t>
                </w:r>
                <w:r w:rsidRPr="473BBFD8" w:rsidR="79CBAFF4"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  <w:t xml:space="preserve">/Automation Test </w:t>
                </w:r>
                <w:r w:rsidRPr="473BBFD8" w:rsidR="1D57E927"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  <w:t>Engineer</w:t>
                </w:r>
              </w:p>
            </w:tc>
          </w:tr>
          <w:tr xmlns:wp14="http://schemas.microsoft.com/office/word/2010/wordml" w:rsidR="65F34A35" w:rsidTr="473BBFD8" w14:paraId="27EC7D51" wp14:textId="77777777">
            <w:trPr>
              <w:trHeight w:val="354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377" w:type="dxa"/>
                <w:tcMar/>
              </w:tcPr>
              <w:p w:rsidR="62B766B2" w:rsidP="65F34A35" w:rsidRDefault="62B766B2" w14:paraId="79C24BCE" w14:textId="5CFF480C">
                <w:pPr>
                  <w:spacing w:before="60" w:after="60" w:line="250" w:lineRule="auto"/>
                  <w:rPr>
                    <w:rFonts w:ascii="Century Gothic" w:hAnsi="Century Gothic" w:eastAsia="Century Gothic" w:cs="Century Gothic"/>
                    <w:noProof w:val="0"/>
                    <w:sz w:val="20"/>
                    <w:szCs w:val="20"/>
                    <w:lang w:val="en-US"/>
                  </w:rPr>
                </w:pPr>
                <w:r w:rsidRPr="65F34A35" w:rsidR="62B766B2">
                  <w:rPr>
                    <w:rFonts w:ascii="Century Gothic" w:hAnsi="Century Gothic" w:eastAsia="Century Gothic" w:cs="Century Gothic"/>
                    <w:b w:val="1"/>
                    <w:bCs w:val="1"/>
                    <w:i w:val="0"/>
                    <w:iCs w:val="0"/>
                    <w:caps w:val="0"/>
                    <w:smallCaps w:val="0"/>
                    <w:noProof w:val="0"/>
                    <w:color w:val="000000" w:themeColor="text1" w:themeTint="FF" w:themeShade="FF"/>
                    <w:sz w:val="20"/>
                    <w:szCs w:val="20"/>
                    <w:lang w:val="en-US"/>
                  </w:rPr>
                  <w:t>Project Overview</w:t>
                </w:r>
              </w:p>
            </w:tc>
            <w:tc>
              <w:tcPr>
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<w:tcW w:w="8072" w:type="dxa"/>
                <w:gridSpan w:val="2"/>
                <w:tcMar/>
              </w:tcPr>
              <w:p w:rsidR="661EA513" w:rsidP="65F34A35" w:rsidRDefault="661EA513" w14:paraId="5A811A45" w14:textId="1593A9F4">
                <w:pPr>
                  <w:pStyle w:val="Normal"/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</w:pPr>
                <w:r w:rsidRPr="3F695B14" w:rsidR="661EA513"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  <w:t xml:space="preserve">In </w:t>
                </w:r>
                <w:r w:rsidRPr="3F695B14" w:rsidR="67A4C48C"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  <w:t>McDonald’s,</w:t>
                </w:r>
                <w:r w:rsidRPr="3F695B14" w:rsidR="661EA513"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  <w:t xml:space="preserve"> testing was performed on all software systems and devices which</w:t>
                </w:r>
                <w:r w:rsidRPr="3F695B14" w:rsidR="4D091974"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  <w:t xml:space="preserve"> are physically present inside actual </w:t>
                </w:r>
                <w:r w:rsidRPr="3F695B14" w:rsidR="4D091974"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  <w:t>McD</w:t>
                </w:r>
                <w:r w:rsidRPr="3F695B14" w:rsidR="4D091974"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  <w:t xml:space="preserve"> </w:t>
                </w:r>
                <w:r w:rsidRPr="3F695B14" w:rsidR="58E94652"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  <w:t>restaurants</w:t>
                </w:r>
                <w:r w:rsidRPr="3F695B14" w:rsidR="4D091974"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  <w:t xml:space="preserve"> li</w:t>
                </w:r>
                <w:r w:rsidRPr="3F695B14" w:rsidR="154EAFF0"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  <w:t>ke Front Counter (FC POS), DT</w:t>
                </w:r>
                <w:r w:rsidRPr="3F695B14" w:rsidR="1542D02F"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  <w:t xml:space="preserve"> (Drive Through POS)</w:t>
                </w:r>
                <w:r w:rsidRPr="3F695B14" w:rsidR="154EAFF0"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  <w:t>, and Self Orde</w:t>
                </w:r>
                <w:r w:rsidRPr="3F695B14" w:rsidR="327EF3B8"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  <w:t xml:space="preserve">ring Kiosk. Testing was </w:t>
                </w:r>
                <w:r w:rsidRPr="3F695B14" w:rsidR="65B0B184"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  <w:t>performed</w:t>
                </w:r>
                <w:r w:rsidRPr="3F695B14" w:rsidR="327EF3B8"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  <w:t xml:space="preserve"> </w:t>
                </w:r>
                <w:bookmarkStart w:name="_Int_dYnio6Lb" w:id="1426363321"/>
                <w:r w:rsidRPr="3F695B14" w:rsidR="327EF3B8"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  <w:t>from</w:t>
                </w:r>
                <w:bookmarkEnd w:id="1426363321"/>
                <w:r w:rsidRPr="3F695B14" w:rsidR="327EF3B8"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  <w:t xml:space="preserve"> </w:t>
                </w:r>
                <w:r w:rsidRPr="3F695B14" w:rsidR="05713CB7"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  <w:t xml:space="preserve">both </w:t>
                </w:r>
                <w:bookmarkStart w:name="_Int_4cTH4PH5" w:id="242456849"/>
                <w:r w:rsidRPr="3F695B14" w:rsidR="05713CB7"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  <w:t>customer’s</w:t>
                </w:r>
                <w:bookmarkEnd w:id="242456849"/>
                <w:r w:rsidRPr="3F695B14" w:rsidR="05713CB7">
                  <w:rPr>
                    <w:rFonts w:ascii="Century Gothic" w:hAnsi="Century Gothic" w:eastAsia="Century Gothic" w:cs="Century Gothic"/>
                    <w:color w:val="000000" w:themeColor="text1" w:themeTint="FF" w:themeShade="FF"/>
                  </w:rPr>
                  <w:t xml:space="preserve"> and crew POV. </w:t>
                </w:r>
              </w:p>
            </w:tc>
          </w:tr>
          <w:tr w:rsidRPr="00130678" w:rsidR="001F57F7" w:rsidTr="473BBFD8" w14:paraId="43DE84E4" w14:textId="77777777">
            <w:trPr>
              <w:trHeight w:val="2955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377" w:type="dxa"/>
                <w:tcMar/>
              </w:tcPr>
              <w:p w:rsidR="001F57F7" w:rsidP="2F38DD96" w:rsidRDefault="001F57F7" w14:paraId="1D061EE0" w14:textId="77777777">
                <w:pPr>
                  <w:jc w:val="both"/>
                  <w:rPr>
                    <w:rFonts w:ascii="Century Gothic" w:hAnsi="Century Gothic" w:eastAsia="Century Gothic" w:cs="Century Gothic"/>
                    <w:b w:val="1"/>
                    <w:bCs w:val="1"/>
                  </w:rPr>
                </w:pPr>
              </w:p>
              <w:p w:rsidR="001F57F7" w:rsidP="2F38DD96" w:rsidRDefault="001F57F7" w14:paraId="0EDB40E2" w14:textId="77777777">
                <w:pPr>
                  <w:jc w:val="both"/>
                  <w:rPr>
                    <w:rFonts w:ascii="Century Gothic" w:hAnsi="Century Gothic" w:eastAsia="Century Gothic" w:cs="Century Gothic"/>
                    <w:b w:val="1"/>
                    <w:bCs w:val="1"/>
                  </w:rPr>
                </w:pPr>
              </w:p>
              <w:p w:rsidRPr="00130678" w:rsidR="001F57F7" w:rsidP="2F38DD96" w:rsidRDefault="001F57F7" w14:paraId="0C54D8D9" w14:textId="77777777">
                <w:pPr>
                  <w:jc w:val="both"/>
                  <w:rPr>
                    <w:rFonts w:ascii="Century Gothic" w:hAnsi="Century Gothic" w:eastAsia="Century Gothic" w:cs="Century Gothic"/>
                    <w:b w:val="1"/>
                    <w:bCs w:val="1"/>
                  </w:rPr>
                </w:pPr>
                <w:r w:rsidRPr="2F38DD96" w:rsidR="001F57F7">
                  <w:rPr>
                    <w:rFonts w:ascii="Century Gothic" w:hAnsi="Century Gothic" w:eastAsia="Century Gothic" w:cs="Century Gothic"/>
                    <w:b w:val="1"/>
                    <w:bCs w:val="1"/>
                  </w:rPr>
                  <w:t>Roles</w:t>
                </w:r>
              </w:p>
              <w:p w:rsidRPr="00130678" w:rsidR="001F57F7" w:rsidP="2F38DD96" w:rsidRDefault="001F57F7" w14:paraId="2E0FBFE5" w14:textId="77777777">
                <w:pPr>
                  <w:jc w:val="both"/>
                  <w:rPr>
                    <w:rFonts w:ascii="Century Gothic" w:hAnsi="Century Gothic" w:eastAsia="Century Gothic" w:cs="Century Gothic"/>
                    <w:b w:val="1"/>
                    <w:bCs w:val="1"/>
                  </w:rPr>
                </w:pPr>
                <w:r w:rsidRPr="2F38DD96" w:rsidR="001F57F7">
                  <w:rPr>
                    <w:rFonts w:ascii="Century Gothic" w:hAnsi="Century Gothic" w:eastAsia="Century Gothic" w:cs="Century Gothic"/>
                    <w:b w:val="1"/>
                    <w:bCs w:val="1"/>
                  </w:rPr>
                  <w:t>&amp; Responsibilities</w:t>
                </w:r>
              </w:p>
            </w:tc>
            <w:tc>
              <w:tcPr>
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<w:tcW w:w="8072" w:type="dxa"/>
                <w:gridSpan w:val="2"/>
                <w:tcMar/>
              </w:tcPr>
              <w:p w:rsidRPr="00130678" w:rsidR="001F57F7" w:rsidP="2F38DD96" w:rsidRDefault="001F57F7" w14:paraId="072204F3" w14:textId="60219F9E">
                <w:pPr>
                  <w:pStyle w:val="ListParagraph"/>
                  <w:numPr>
                    <w:ilvl w:val="0"/>
                    <w:numId w:val="19"/>
                  </w:numPr>
                  <w:suppressLineNumbers w:val="0"/>
                  <w:tabs>
                    <w:tab w:val="left" w:leader="none" w:pos="720"/>
                  </w:tabs>
                  <w:bidi w:val="0"/>
                  <w:spacing w:before="0" w:beforeAutospacing="off" w:after="200" w:afterAutospacing="off" w:line="276" w:lineRule="auto"/>
                  <w:ind w:right="0"/>
                  <w:jc w:val="both"/>
                  <w:rPr>
                    <w:rFonts w:ascii="Century Gothic" w:hAnsi="Century Gothic" w:eastAsia="Century Gothic" w:cs="Century Gothic"/>
                    <w:noProof w:val="0"/>
                    <w:lang w:val="en-US"/>
                  </w:rPr>
                </w:pPr>
                <w:r w:rsidRPr="65F34A35" w:rsidR="15209101">
                  <w:rPr>
                    <w:rFonts w:ascii="Century Gothic" w:hAnsi="Century Gothic" w:eastAsia="Century Gothic" w:cs="Century Gothic"/>
                  </w:rPr>
                  <w:t xml:space="preserve">Maintained </w:t>
                </w:r>
                <w:r w:rsidRPr="65F34A35" w:rsidR="15209101">
                  <w:rPr>
                    <w:rFonts w:ascii="Century Gothic" w:hAnsi="Century Gothic" w:eastAsia="Century Gothic" w:cs="Century Gothic"/>
                  </w:rPr>
                  <w:t xml:space="preserve">and implemented automation frameworks using Java, Selenium, TestNG, Gradle, </w:t>
                </w:r>
                <w:r w:rsidRPr="65F34A35" w:rsidR="15209101">
                  <w:rPr>
                    <w:rFonts w:ascii="Century Gothic" w:hAnsi="Century Gothic" w:eastAsia="Century Gothic" w:cs="Century Gothic"/>
                    <w:noProof w:val="0"/>
                    <w:lang w:val="en-US"/>
                  </w:rPr>
                  <w:t xml:space="preserve">and </w:t>
                </w:r>
                <w:r w:rsidRPr="65F34A35" w:rsidR="0D5D873D">
                  <w:rPr>
                    <w:rFonts w:ascii="Century Gothic" w:hAnsi="Century Gothic" w:eastAsia="Century Gothic" w:cs="Century Gothic"/>
                    <w:noProof w:val="0"/>
                    <w:lang w:val="en-US"/>
                  </w:rPr>
                  <w:t>Page</w:t>
                </w:r>
                <w:r w:rsidRPr="65F34A35" w:rsidR="15209101">
                  <w:rPr>
                    <w:rFonts w:ascii="Century Gothic" w:hAnsi="Century Gothic" w:eastAsia="Century Gothic" w:cs="Century Gothic"/>
                    <w:noProof w:val="0"/>
                    <w:lang w:val="en-US"/>
                  </w:rPr>
                  <w:t xml:space="preserve"> Object Model (POM), improving test efficiency and maintainability.</w:t>
                </w:r>
              </w:p>
              <w:p w:rsidR="2DD22859" w:rsidP="2F38DD96" w:rsidRDefault="2DD22859" w14:paraId="2C5DCA45" w14:textId="6A8AC52F">
                <w:pPr>
                  <w:pStyle w:val="ListParagraph"/>
                  <w:numPr>
                    <w:ilvl w:val="0"/>
                    <w:numId w:val="19"/>
                  </w:numPr>
                  <w:suppressLineNumbers w:val="0"/>
                  <w:tabs>
                    <w:tab w:val="left" w:leader="none" w:pos="720"/>
                  </w:tabs>
                  <w:spacing w:before="0" w:beforeAutospacing="off" w:after="200" w:afterAutospacing="off" w:line="276" w:lineRule="auto"/>
                  <w:ind w:left="720" w:right="0" w:hanging="360"/>
                  <w:jc w:val="both"/>
                  <w:rPr>
                    <w:rFonts w:ascii="Century Gothic" w:hAnsi="Century Gothic" w:eastAsia="Century Gothic" w:cs="Century Gothic"/>
                    <w:noProof w:val="0"/>
                    <w:lang w:val="en-US"/>
                  </w:rPr>
                </w:pPr>
                <w:r w:rsidRPr="2F38DD96" w:rsidR="6C43E66A">
                  <w:rPr>
                    <w:rFonts w:ascii="Century Gothic" w:hAnsi="Century Gothic" w:eastAsia="Century Gothic" w:cs="Century Gothic"/>
                    <w:noProof w:val="0"/>
                    <w:lang w:val="en-US"/>
                  </w:rPr>
                  <w:t xml:space="preserve">Automated API testing </w:t>
                </w:r>
                <w:r w:rsidRPr="2F38DD96" w:rsidR="78B4DEBB">
                  <w:rPr>
                    <w:rFonts w:ascii="Century Gothic" w:hAnsi="Century Gothic" w:eastAsia="Century Gothic" w:cs="Century Gothic"/>
                    <w:noProof w:val="0"/>
                    <w:lang w:val="en-US"/>
                  </w:rPr>
                  <w:t xml:space="preserve">scripts </w:t>
                </w:r>
                <w:r w:rsidRPr="2F38DD96" w:rsidR="6C43E66A">
                  <w:rPr>
                    <w:rFonts w:ascii="Century Gothic" w:hAnsi="Century Gothic" w:eastAsia="Century Gothic" w:cs="Century Gothic"/>
                    <w:noProof w:val="0"/>
                    <w:lang w:val="en-US"/>
                  </w:rPr>
                  <w:t xml:space="preserve">using Rest Assured with JSON serialization and deserialization, enabling </w:t>
                </w:r>
                <w:r w:rsidRPr="2F38DD96" w:rsidR="6C43E66A">
                  <w:rPr>
                    <w:rFonts w:ascii="Century Gothic" w:hAnsi="Century Gothic" w:eastAsia="Century Gothic" w:cs="Century Gothic"/>
                    <w:noProof w:val="0"/>
                    <w:lang w:val="en-US"/>
                  </w:rPr>
                  <w:t>efficient validation of complex request and response payloads.</w:t>
                </w:r>
              </w:p>
              <w:p w:rsidR="2DD22859" w:rsidP="2F38DD96" w:rsidRDefault="2DD22859" w14:paraId="1429EEB9" w14:textId="1418FD7D">
                <w:pPr>
                  <w:pStyle w:val="ListParagraph"/>
                  <w:numPr>
                    <w:ilvl w:val="0"/>
                    <w:numId w:val="19"/>
                  </w:numPr>
                  <w:suppressLineNumbers w:val="0"/>
                  <w:tabs>
                    <w:tab w:val="left" w:leader="none" w:pos="720"/>
                  </w:tabs>
                  <w:bidi w:val="0"/>
                  <w:spacing w:before="0" w:beforeAutospacing="off" w:after="200" w:afterAutospacing="off" w:line="276" w:lineRule="auto"/>
                  <w:ind w:right="0"/>
                  <w:jc w:val="both"/>
                  <w:rPr>
                    <w:rFonts w:ascii="Century Gothic" w:hAnsi="Century Gothic" w:eastAsia="Century Gothic" w:cs="Century Gothic"/>
                    <w:noProof w:val="0"/>
                    <w:lang w:val="en-US"/>
                  </w:rPr>
                </w:pPr>
                <w:r w:rsidRPr="2F38DD96" w:rsidR="6C43E66A">
                  <w:rPr>
                    <w:rFonts w:ascii="Century Gothic" w:hAnsi="Century Gothic" w:eastAsia="Century Gothic" w:cs="Century Gothic"/>
                    <w:noProof w:val="0"/>
                    <w:lang w:val="en-US"/>
                  </w:rPr>
                  <w:t>Implemented automated regression suite covering POS &amp; kiosk modules, reducing release cycle time.</w:t>
                </w:r>
              </w:p>
              <w:p w:rsidR="2DD22859" w:rsidP="2F38DD96" w:rsidRDefault="2DD22859" w14:paraId="71EABCE1" w14:textId="4CA66982">
                <w:pPr>
                  <w:pStyle w:val="ListParagraph"/>
                  <w:numPr>
                    <w:ilvl w:val="0"/>
                    <w:numId w:val="19"/>
                  </w:numPr>
                  <w:suppressLineNumbers w:val="0"/>
                  <w:tabs>
                    <w:tab w:val="left" w:leader="none" w:pos="720"/>
                  </w:tabs>
                  <w:bidi w:val="0"/>
                  <w:spacing w:before="0" w:beforeAutospacing="off" w:after="200" w:afterAutospacing="off" w:line="276" w:lineRule="auto"/>
                  <w:ind w:right="0"/>
                  <w:jc w:val="both"/>
                  <w:rPr>
                    <w:rFonts w:ascii="Century Gothic" w:hAnsi="Century Gothic" w:eastAsia="Century Gothic" w:cs="Century Gothic"/>
                    <w:noProof w:val="0"/>
                    <w:lang w:val="en-US"/>
                  </w:rPr>
                </w:pPr>
                <w:r w:rsidRPr="2F38DD96" w:rsidR="6C43E66A">
                  <w:rPr>
                    <w:rFonts w:ascii="Century Gothic" w:hAnsi="Century Gothic" w:eastAsia="Century Gothic" w:cs="Century Gothic"/>
                    <w:noProof w:val="0"/>
                    <w:lang w:val="en-US"/>
                  </w:rPr>
                  <w:t>Delivered bi-weekly automation execution reports to client stakeholders.</w:t>
                </w:r>
              </w:p>
              <w:p w:rsidR="001F57F7" w:rsidP="2F38DD96" w:rsidRDefault="001F57F7" w14:paraId="3F248EAE" w14:textId="77777777">
                <w:pPr>
                  <w:pStyle w:val="ListParagraph"/>
                  <w:tabs>
                    <w:tab w:val="left" w:pos="720"/>
                  </w:tabs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ury Gothic" w:hAnsi="Century Gothic" w:eastAsia="Century Gothic" w:cs="Century Gothic"/>
                  </w:rPr>
                </w:pPr>
              </w:p>
              <w:p w:rsidRPr="001F57F7" w:rsidR="001F57F7" w:rsidP="2F38DD96" w:rsidRDefault="001F57F7" w14:paraId="78829016" w14:textId="77777777">
                <w:pPr>
                  <w:tabs>
                    <w:tab w:val="left" w:pos="720"/>
                  </w:tabs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ury Gothic" w:hAnsi="Century Gothic" w:eastAsia="Century Gothic" w:cs="Century Gothic"/>
                  </w:rPr>
                </w:pPr>
              </w:p>
            </w:tc>
          </w:tr>
        </w:tbl>
        <w:p w:rsidR="00130678" w:rsidP="008B33BD" w:rsidRDefault="00130678" w14:paraId="4A9D040E" w14:textId="77777777">
          <w:pPr>
            <w:rPr>
              <w:rFonts w:ascii="Anek Devanagari SemiBold" w:hAnsi="Anek Devanagari SemiBold" w:cs="Anek Devanagari SemiBold" w:eastAsiaTheme="majorEastAsia"/>
              <w:b/>
              <w:bCs/>
              <w:caps/>
              <w:color w:val="F15B40"/>
              <w:spacing w:val="20"/>
              <w:sz w:val="28"/>
              <w:szCs w:val="36"/>
            </w:rPr>
          </w:pPr>
        </w:p>
        <w:tbl>
          <w:tblPr>
            <w:tblStyle w:val="PlainTable1"/>
            <w:tblW w:w="10434" w:type="dxa"/>
            <w:tblLook w:val="0000" w:firstRow="0" w:lastRow="0" w:firstColumn="0" w:lastColumn="0" w:noHBand="0" w:noVBand="0"/>
          </w:tblPr>
          <w:tblGrid>
            <w:gridCol w:w="2377"/>
            <w:gridCol w:w="2957"/>
            <w:gridCol w:w="5100"/>
          </w:tblGrid>
          <w:tr w:rsidRPr="00130678" w:rsidR="001F57F7" w:rsidTr="3F695B14" w14:paraId="5BC44DC2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66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5334" w:type="dxa"/>
                <w:gridSpan w:val="2"/>
                <w:tcMar/>
              </w:tcPr>
              <w:p w:rsidRPr="00130678" w:rsidR="001F57F7" w:rsidP="65F34A35" w:rsidRDefault="001F57F7" w14:paraId="04B17624" w14:textId="58EA9FB4">
                <w:pPr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  <w:lang w:val="fr-FR"/>
                  </w:rPr>
                </w:pPr>
                <w:r w:rsidRPr="65F34A35" w:rsidR="3AB5A452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  <w:lang w:val="fr-FR"/>
                  </w:rPr>
                  <w:t>Client Name :</w:t>
                </w:r>
                <w:r w:rsidRPr="65F34A35" w:rsidR="78CF7BB1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  <w:lang w:val="fr-FR"/>
                  </w:rPr>
                  <w:t xml:space="preserve"> </w:t>
                </w:r>
                <w:r w:rsidRPr="65F34A35" w:rsidR="3E2BEE37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  <w:lang w:val="fr-FR"/>
                  </w:rPr>
                  <w:t>WBC (</w:t>
                </w:r>
                <w:r w:rsidRPr="65F34A35" w:rsidR="3E2BEE37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  <w:lang w:val="fr-FR"/>
                  </w:rPr>
                  <w:t>West PAC Banking Corporation)</w:t>
                </w:r>
              </w:p>
            </w:tc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5100" w:type="dxa"/>
                <w:tcMar/>
              </w:tcPr>
              <w:p w:rsidRPr="00130678" w:rsidR="001F57F7" w:rsidP="2F38DD96" w:rsidRDefault="001F57F7" w14:paraId="270DE985" w14:textId="075EB21E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</w:pPr>
                <w:r w:rsidRPr="2F38DD96" w:rsidR="5C368772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  <w:lang w:val="fr-FR"/>
                  </w:rPr>
                  <w:t xml:space="preserve">Duration : </w:t>
                </w:r>
                <w:r w:rsidRPr="2F38DD96" w:rsidR="0D65F543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0"/>
                    <w:bCs w:val="0"/>
                    <w:lang w:val="fr-FR"/>
                  </w:rPr>
                  <w:t>0</w:t>
                </w:r>
                <w:r w:rsidRPr="2F38DD96" w:rsidR="575AEFAD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0"/>
                    <w:bCs w:val="0"/>
                    <w:lang w:val="fr-FR"/>
                  </w:rPr>
                  <w:t>1</w:t>
                </w:r>
                <w:r w:rsidRPr="2F38DD96" w:rsidR="5C368772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  <w:t>-</w:t>
                </w:r>
                <w:r w:rsidRPr="2F38DD96" w:rsidR="5EB8B614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  <w:t>2</w:t>
                </w:r>
                <w:r w:rsidRPr="2F38DD96" w:rsidR="34BD608B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  <w:t>3</w:t>
                </w:r>
                <w:r w:rsidRPr="2F38DD96" w:rsidR="5EB8B614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  <w:t xml:space="preserve"> </w:t>
                </w:r>
                <w:r w:rsidRPr="2F38DD96" w:rsidR="5C368772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  <w:t xml:space="preserve">to </w:t>
                </w:r>
                <w:r w:rsidRPr="2F38DD96" w:rsidR="0C4B5225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  <w:t>01</w:t>
                </w:r>
                <w:r w:rsidRPr="2F38DD96" w:rsidR="5C368772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  <w:t>-</w:t>
                </w:r>
                <w:r w:rsidRPr="2F38DD96" w:rsidR="403BFDE0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  <w:t>26</w:t>
                </w:r>
              </w:p>
            </w:tc>
          </w:tr>
          <w:tr w:rsidRPr="00130678" w:rsidR="001F57F7" w:rsidTr="3F695B14" w14:paraId="085B586D" w14:textId="77777777">
            <w:trPr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377" w:type="dxa"/>
                <w:tcMar/>
              </w:tcPr>
              <w:p w:rsidRPr="00130678" w:rsidR="001F57F7" w:rsidP="2F38DD96" w:rsidRDefault="001F57F7" w14:paraId="14E7FF65" w14:textId="77777777">
                <w:pPr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</w:pPr>
                <w:r w:rsidRPr="2F38DD96" w:rsidR="001F57F7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  <w:lang w:val="fr-FR"/>
                  </w:rPr>
                  <w:t>Team Size </w:t>
                </w:r>
              </w:p>
            </w:tc>
            <w:tc>
              <w:tcPr>
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<w:tcW w:w="8057" w:type="dxa"/>
                <w:gridSpan w:val="2"/>
                <w:tcMar/>
              </w:tcPr>
              <w:p w:rsidRPr="00130678" w:rsidR="001F57F7" w:rsidP="2F38DD96" w:rsidRDefault="001F57F7" w14:paraId="233D7918" w14:textId="1D8E81C6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</w:pPr>
                <w:r w:rsidRPr="2F38DD96" w:rsidR="7FA549E8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  <w:t>14-15</w:t>
                </w:r>
              </w:p>
            </w:tc>
          </w:tr>
          <w:tr w:rsidRPr="00130678" w:rsidR="001F57F7" w:rsidTr="3F695B14" w14:paraId="5D83B06F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377" w:type="dxa"/>
                <w:tcMar/>
              </w:tcPr>
              <w:p w:rsidRPr="00130678" w:rsidR="001F57F7" w:rsidP="2F38DD96" w:rsidRDefault="001F57F7" w14:paraId="335C04BF" w14:textId="77777777">
                <w:pPr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  <w:lang w:val="fr-FR"/>
                  </w:rPr>
                </w:pPr>
                <w:r w:rsidRPr="2F38DD96" w:rsidR="001F57F7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</w:rPr>
                  <w:t xml:space="preserve">Technologies </w:t>
                </w:r>
              </w:p>
            </w:tc>
            <w:tc>
              <w:tcPr>
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<w:tcW w:w="8057" w:type="dxa"/>
                <w:gridSpan w:val="2"/>
                <w:tcMar/>
              </w:tcPr>
              <w:p w:rsidRPr="00130678" w:rsidR="001F57F7" w:rsidP="2F38DD96" w:rsidRDefault="001F57F7" w14:paraId="6C2EE13C" w14:textId="4E87638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</w:pPr>
                <w:r w:rsidRPr="2F38DD96" w:rsidR="34F2FFDF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  <w:t>Banking, Automation Testing, Selenium, Java, Rest Assured, Cucumber</w:t>
                </w:r>
              </w:p>
            </w:tc>
          </w:tr>
          <w:tr w:rsidRPr="00130678" w:rsidR="001F57F7" w:rsidTr="3F695B14" w14:paraId="405C89CB" w14:textId="77777777">
            <w:trPr>
              <w:trHeight w:val="354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377" w:type="dxa"/>
                <w:tcMar/>
              </w:tcPr>
              <w:p w:rsidRPr="00130678" w:rsidR="001F57F7" w:rsidP="2F38DD96" w:rsidRDefault="001F57F7" w14:paraId="2014730F" w14:textId="77777777">
                <w:pPr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</w:rPr>
                </w:pPr>
                <w:r w:rsidRPr="2F38DD96" w:rsidR="001F57F7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</w:rPr>
                  <w:t>Role</w:t>
                </w:r>
              </w:p>
            </w:tc>
            <w:tc>
              <w:tcPr>
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<w:tcW w:w="8057" w:type="dxa"/>
                <w:gridSpan w:val="2"/>
                <w:tcMar/>
              </w:tcPr>
              <w:p w:rsidRPr="00130678" w:rsidR="001F57F7" w:rsidP="2F38DD96" w:rsidRDefault="001F57F7" w14:paraId="4B8ECD08" w14:textId="03D19E3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color w:val="000000"/>
                  </w:rPr>
                </w:pPr>
                <w:r w:rsidRPr="2F38DD96" w:rsidR="0260B326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color w:val="000000" w:themeColor="text1" w:themeTint="FF" w:themeShade="FF"/>
                  </w:rPr>
                  <w:t>Automation Test Engineer</w:t>
                </w:r>
              </w:p>
            </w:tc>
          </w:tr>
          <w:tr xmlns:wp14="http://schemas.microsoft.com/office/word/2010/wordml" w:rsidR="65F34A35" w:rsidTr="3F695B14" w14:paraId="4F57DC48" wp14:textId="77777777">
            <w:trPr>
              <w:trHeight w:val="354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377" w:type="dxa"/>
                <w:tcMar/>
              </w:tcPr>
              <w:p w:rsidR="43EFB3D6" w:rsidP="65F34A35" w:rsidRDefault="43EFB3D6" w14:paraId="5D6545C4" w14:textId="7B95992A">
                <w:pPr>
                  <w:pStyle w:val="Normal"/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</w:rPr>
                </w:pPr>
                <w:r w:rsidRPr="3F695B14" w:rsidR="43EFB3D6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</w:rPr>
                  <w:t>Project Overview</w:t>
                </w:r>
              </w:p>
            </w:tc>
            <w:tc>
              <w:tcPr>
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<w:tcW w:w="8057" w:type="dxa"/>
                <w:gridSpan w:val="2"/>
                <w:tcMar/>
              </w:tcPr>
              <w:p w:rsidR="43EFB3D6" w:rsidP="65F34A35" w:rsidRDefault="43EFB3D6" w14:paraId="62DB4545" w14:textId="646B3BC9">
                <w:pPr>
                  <w:pStyle w:val="Normal"/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color w:val="000000" w:themeColor="text1" w:themeTint="FF" w:themeShade="FF"/>
                  </w:rPr>
                </w:pPr>
                <w:r w:rsidRPr="3F695B14" w:rsidR="43EFB3D6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color w:val="000000" w:themeColor="text1" w:themeTint="FF" w:themeShade="FF"/>
                  </w:rPr>
                  <w:t xml:space="preserve">Oracle Banking Platform (OBP) is a web-based lending application used by Australian bank </w:t>
                </w:r>
                <w:r w:rsidRPr="3F695B14" w:rsidR="1D48A83C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color w:val="000000" w:themeColor="text1" w:themeTint="FF" w:themeShade="FF"/>
                  </w:rPr>
                  <w:t xml:space="preserve">WBC to manage loan processing workflows. The application supports end-to-end Home Loan </w:t>
                </w:r>
                <w:r w:rsidRPr="3F695B14" w:rsidR="3B35E337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color w:val="000000" w:themeColor="text1" w:themeTint="FF" w:themeShade="FF"/>
                  </w:rPr>
                  <w:t>processing, covering modules such as product, Party, Bundles, Collateral, Funding, and Configuration</w:t>
                </w:r>
                <w:r w:rsidRPr="3F695B14" w:rsidR="292DE42E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color w:val="000000" w:themeColor="text1" w:themeTint="FF" w:themeShade="FF"/>
                  </w:rPr>
                  <w:t xml:space="preserve"> and final Submission.</w:t>
                </w:r>
              </w:p>
            </w:tc>
          </w:tr>
          <w:tr w:rsidRPr="00130678" w:rsidR="001F57F7" w:rsidTr="3F695B14" w14:paraId="29CD3226" w14:textId="77777777">
            <w:trPr>
              <w:trHeight w:val="255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377" w:type="dxa"/>
                <w:tcMar/>
              </w:tcPr>
              <w:p w:rsidR="001F57F7" w:rsidP="2F38DD96" w:rsidRDefault="001F57F7" w14:paraId="4AFAC6B5" w14:textId="77777777">
                <w:pPr>
                  <w:jc w:val="both"/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</w:rPr>
                </w:pPr>
              </w:p>
              <w:p w:rsidR="001F57F7" w:rsidP="2F38DD96" w:rsidRDefault="001F57F7" w14:paraId="11A5E785" w14:textId="77777777">
                <w:pPr>
                  <w:jc w:val="both"/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</w:rPr>
                </w:pPr>
              </w:p>
              <w:p w:rsidRPr="00130678" w:rsidR="001F57F7" w:rsidP="2F38DD96" w:rsidRDefault="001F57F7" w14:paraId="24AFA406" w14:textId="77777777">
                <w:pPr>
                  <w:jc w:val="both"/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</w:rPr>
                </w:pPr>
                <w:r w:rsidRPr="2F38DD96" w:rsidR="001F57F7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</w:rPr>
                  <w:t>Roles</w:t>
                </w:r>
              </w:p>
              <w:p w:rsidRPr="00130678" w:rsidR="001F57F7" w:rsidP="2F38DD96" w:rsidRDefault="001F57F7" w14:paraId="01343155" w14:textId="77777777">
                <w:pPr>
                  <w:jc w:val="both"/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</w:rPr>
                </w:pPr>
                <w:r w:rsidRPr="2F38DD96" w:rsidR="001F57F7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</w:rPr>
                  <w:t>&amp; Responsibilities</w:t>
                </w:r>
              </w:p>
            </w:tc>
            <w:tc>
              <w:tcPr>
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<w:tcW w:w="8057" w:type="dxa"/>
                <w:gridSpan w:val="2"/>
                <w:tcMar/>
              </w:tcPr>
              <w:p w:rsidRPr="001F57F7" w:rsidR="001F57F7" w:rsidP="2F38DD96" w:rsidRDefault="001F57F7" w14:paraId="742D99A8" w14:textId="46580550">
                <w:pPr>
                  <w:pStyle w:val="ListParagraph"/>
                  <w:numPr>
                    <w:ilvl w:val="0"/>
                    <w:numId w:val="18"/>
                  </w:numPr>
                  <w:suppressLineNumbers w:val="0"/>
                  <w:tabs>
                    <w:tab w:val="left" w:leader="none" w:pos="720"/>
                  </w:tabs>
                  <w:bidi w:val="0"/>
                  <w:spacing w:before="0" w:beforeAutospacing="off" w:after="200" w:afterAutospacing="off" w:line="276" w:lineRule="auto"/>
                  <w:ind w:right="0"/>
                  <w:jc w:val="both"/>
                  <w:rPr>
                    <w:rFonts w:ascii="Century Gothic" w:hAnsi="Century Gothic" w:eastAsia="Century Gothic" w:cs="Century Gothic"/>
                  </w:rPr>
                </w:pPr>
                <w:r w:rsidRPr="2F38DD96" w:rsidR="7C9C4D31">
                  <w:rPr>
                    <w:rFonts w:ascii="Century Gothic" w:hAnsi="Century Gothic" w:eastAsia="Century Gothic" w:cs="Century Gothic"/>
                  </w:rPr>
                  <w:t xml:space="preserve">Automated end-to-end Home Loan (LOS – Loan Origination System) workflows on OBP, a web-based </w:t>
                </w:r>
                <w:r w:rsidRPr="2F38DD96" w:rsidR="7C9C4D31">
                  <w:rPr>
                    <w:rFonts w:ascii="Century Gothic" w:hAnsi="Century Gothic" w:eastAsia="Century Gothic" w:cs="Century Gothic"/>
                  </w:rPr>
                  <w:t>banking application for loan processing and management.</w:t>
                </w:r>
              </w:p>
              <w:p w:rsidRPr="001F57F7" w:rsidR="001F57F7" w:rsidP="2F38DD96" w:rsidRDefault="001F57F7" w14:paraId="77AFE211" w14:textId="44803054">
                <w:pPr>
                  <w:pStyle w:val="ListParagraph"/>
                  <w:numPr>
                    <w:ilvl w:val="0"/>
                    <w:numId w:val="18"/>
                  </w:numPr>
                  <w:suppressLineNumbers w:val="0"/>
                  <w:tabs>
                    <w:tab w:val="left" w:leader="none" w:pos="720"/>
                  </w:tabs>
                  <w:bidi w:val="0"/>
                  <w:spacing w:before="0" w:beforeAutospacing="off" w:after="200" w:afterAutospacing="off" w:line="276" w:lineRule="auto"/>
                  <w:ind w:right="0"/>
                  <w:jc w:val="both"/>
                  <w:rPr>
                    <w:rFonts w:ascii="Century Gothic" w:hAnsi="Century Gothic" w:eastAsia="Century Gothic" w:cs="Century Gothic"/>
                  </w:rPr>
                </w:pPr>
                <w:r w:rsidRPr="2F38DD96" w:rsidR="7C9C4D31">
                  <w:rPr>
                    <w:rFonts w:ascii="Century Gothic" w:hAnsi="Century Gothic" w:eastAsia="Century Gothic" w:cs="Century Gothic"/>
                  </w:rPr>
                  <w:t xml:space="preserve">Developed BDD-based automation frameworks using Cucumber (Gherkin), covering multi-step “Train Stops” </w:t>
                </w:r>
                <w:r w:rsidRPr="2F38DD96" w:rsidR="7C9C4D31">
                  <w:rPr>
                    <w:rFonts w:ascii="Century Gothic" w:hAnsi="Century Gothic" w:eastAsia="Century Gothic" w:cs="Century Gothic"/>
                  </w:rPr>
                  <w:t>modules (Product, Party, Bundles, Collateral, Funding, Configuration).</w:t>
                </w:r>
              </w:p>
              <w:p w:rsidRPr="001F57F7" w:rsidR="001F57F7" w:rsidP="2F38DD96" w:rsidRDefault="001F57F7" w14:paraId="63015850" w14:textId="08140017">
                <w:pPr>
                  <w:pStyle w:val="ListParagraph"/>
                  <w:numPr>
                    <w:ilvl w:val="0"/>
                    <w:numId w:val="18"/>
                  </w:numPr>
                  <w:suppressLineNumbers w:val="0"/>
                  <w:tabs>
                    <w:tab w:val="left" w:leader="none" w:pos="720"/>
                  </w:tabs>
                  <w:bidi w:val="0"/>
                  <w:spacing w:before="0" w:beforeAutospacing="off" w:after="200" w:afterAutospacing="off" w:line="276" w:lineRule="auto"/>
                  <w:ind w:right="0"/>
                  <w:jc w:val="both"/>
                  <w:rPr>
                    <w:rFonts w:ascii="Century Gothic" w:hAnsi="Century Gothic" w:eastAsia="Century Gothic" w:cs="Century Gothic"/>
                  </w:rPr>
                </w:pPr>
                <w:r w:rsidRPr="2F38DD96" w:rsidR="7C9C4D31">
                  <w:rPr>
                    <w:rFonts w:ascii="Century Gothic" w:hAnsi="Century Gothic" w:eastAsia="Century Gothic" w:cs="Century Gothic"/>
                  </w:rPr>
                  <w:t xml:space="preserve">Designed and </w:t>
                </w:r>
                <w:r w:rsidRPr="2F38DD96" w:rsidR="7C9C4D31">
                  <w:rPr>
                    <w:rFonts w:ascii="Century Gothic" w:hAnsi="Century Gothic" w:eastAsia="Century Gothic" w:cs="Century Gothic"/>
                  </w:rPr>
                  <w:t>maintained</w:t>
                </w:r>
                <w:r w:rsidRPr="2F38DD96" w:rsidR="7C9C4D31">
                  <w:rPr>
                    <w:rFonts w:ascii="Century Gothic" w:hAnsi="Century Gothic" w:eastAsia="Century Gothic" w:cs="Century Gothic"/>
                  </w:rPr>
                  <w:t xml:space="preserve"> Page Object Model (POM) architecture to enhance reusability, scalability, and </w:t>
                </w:r>
                <w:r w:rsidRPr="2F38DD96" w:rsidR="7C9C4D31">
                  <w:rPr>
                    <w:rFonts w:ascii="Century Gothic" w:hAnsi="Century Gothic" w:eastAsia="Century Gothic" w:cs="Century Gothic"/>
                  </w:rPr>
                  <w:t>maintainability of test scripts.</w:t>
                </w:r>
              </w:p>
              <w:p w:rsidRPr="001F57F7" w:rsidR="001F57F7" w:rsidP="2F38DD96" w:rsidRDefault="001F57F7" w14:paraId="1091F8E9" w14:textId="6EF46513">
                <w:pPr>
                  <w:pStyle w:val="ListParagraph"/>
                  <w:numPr>
                    <w:ilvl w:val="0"/>
                    <w:numId w:val="18"/>
                  </w:numPr>
                  <w:suppressLineNumbers w:val="0"/>
                  <w:tabs>
                    <w:tab w:val="left" w:leader="none" w:pos="720"/>
                  </w:tabs>
                  <w:bidi w:val="0"/>
                  <w:spacing w:before="0" w:beforeAutospacing="off" w:after="200" w:afterAutospacing="off" w:line="276" w:lineRule="auto"/>
                  <w:ind w:right="0"/>
                  <w:jc w:val="both"/>
                  <w:rPr>
                    <w:rFonts w:ascii="Century Gothic" w:hAnsi="Century Gothic" w:eastAsia="Century Gothic" w:cs="Century Gothic"/>
                  </w:rPr>
                </w:pPr>
                <w:r w:rsidRPr="2F38DD96" w:rsidR="7C9C4D31">
                  <w:rPr>
                    <w:rFonts w:ascii="Century Gothic" w:hAnsi="Century Gothic" w:eastAsia="Century Gothic" w:cs="Century Gothic"/>
                  </w:rPr>
                  <w:t xml:space="preserve">Automated validation of core banking business rules, including EMI calculation, loan eligibility, customer </w:t>
                </w:r>
                <w:r w:rsidRPr="2F38DD96" w:rsidR="7C9C4D31">
                  <w:rPr>
                    <w:rFonts w:ascii="Century Gothic" w:hAnsi="Century Gothic" w:eastAsia="Century Gothic" w:cs="Century Gothic"/>
                  </w:rPr>
                  <w:t>data validation, collateral verification, and tenure logic.</w:t>
                </w:r>
              </w:p>
              <w:p w:rsidRPr="001F57F7" w:rsidR="001F57F7" w:rsidP="2F38DD96" w:rsidRDefault="001F57F7" w14:paraId="42F0C548" w14:textId="321E461D">
                <w:pPr>
                  <w:pStyle w:val="ListParagraph"/>
                  <w:numPr>
                    <w:ilvl w:val="0"/>
                    <w:numId w:val="18"/>
                  </w:numPr>
                  <w:suppressLineNumbers w:val="0"/>
                  <w:tabs>
                    <w:tab w:val="left" w:leader="none" w:pos="720"/>
                  </w:tabs>
                  <w:bidi w:val="0"/>
                  <w:spacing w:before="0" w:beforeAutospacing="off" w:after="200" w:afterAutospacing="off" w:line="276" w:lineRule="auto"/>
                  <w:ind w:right="0"/>
                  <w:jc w:val="both"/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</w:rPr>
                </w:pPr>
                <w:r w:rsidRPr="2F38DD96" w:rsidR="7C9C4D31">
                  <w:rPr>
                    <w:rFonts w:ascii="Century Gothic" w:hAnsi="Century Gothic" w:eastAsia="Century Gothic" w:cs="Century Gothic"/>
                  </w:rPr>
                  <w:t xml:space="preserve">Integrated automation suite with </w:t>
                </w:r>
                <w:bookmarkStart w:name="_Int_FczkKYJM" w:id="340069709"/>
                <w:r w:rsidRPr="2F38DD96" w:rsidR="7C9C4D31">
                  <w:rPr>
                    <w:rFonts w:ascii="Century Gothic" w:hAnsi="Century Gothic" w:eastAsia="Century Gothic" w:cs="Century Gothic"/>
                  </w:rPr>
                  <w:t>Jenkins</w:t>
                </w:r>
                <w:bookmarkEnd w:id="340069709"/>
                <w:r w:rsidRPr="2F38DD96" w:rsidR="7C9C4D31">
                  <w:rPr>
                    <w:rFonts w:ascii="Century Gothic" w:hAnsi="Century Gothic" w:eastAsia="Century Gothic" w:cs="Century Gothic"/>
                  </w:rPr>
                  <w:t xml:space="preserve"> CI/CD pipeline and Git, enabling continuous testing, scheduled </w:t>
                </w:r>
                <w:r w:rsidRPr="2F38DD96" w:rsidR="7C9C4D31">
                  <w:rPr>
                    <w:rFonts w:ascii="Century Gothic" w:hAnsi="Century Gothic" w:eastAsia="Century Gothic" w:cs="Century Gothic"/>
                  </w:rPr>
                  <w:t>regression runs, and faster feedback cycles.</w:t>
                </w:r>
              </w:p>
            </w:tc>
          </w:tr>
        </w:tbl>
        <w:p w:rsidR="001F57F7" w:rsidP="008B33BD" w:rsidRDefault="001F57F7" w14:paraId="4009B139" w14:textId="77777777">
          <w:pPr>
            <w:rPr>
              <w:rFonts w:ascii="Anek Devanagari SemiBold" w:hAnsi="Anek Devanagari SemiBold" w:cs="Anek Devanagari SemiBold" w:eastAsiaTheme="majorEastAsia"/>
              <w:b/>
              <w:bCs/>
              <w:caps/>
              <w:color w:val="F15B40"/>
              <w:spacing w:val="20"/>
              <w:sz w:val="28"/>
              <w:szCs w:val="36"/>
            </w:rPr>
          </w:pPr>
        </w:p>
        <w:tbl>
          <w:tblPr>
            <w:tblStyle w:val="PlainTable1"/>
            <w:tblW w:w="0" w:type="auto"/>
            <w:tblLook w:val="0000" w:firstRow="0" w:lastRow="0" w:firstColumn="0" w:lastColumn="0" w:noHBand="0" w:noVBand="0"/>
          </w:tblPr>
          <w:tblGrid>
            <w:gridCol w:w="2377"/>
            <w:gridCol w:w="2957"/>
            <w:gridCol w:w="5101"/>
          </w:tblGrid>
          <w:tr xmlns:wp14="http://schemas.microsoft.com/office/word/2010/wordml" w:rsidR="65F34A35" w:rsidTr="473BBFD8" w14:paraId="76843891" wp14:textId="77777777">
            <w:trPr>
              <w:trHeight w:val="366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5334" w:type="dxa"/>
                <w:gridSpan w:val="2"/>
                <w:tcMar/>
              </w:tcPr>
              <w:p w:rsidR="65F34A35" w:rsidP="65F34A35" w:rsidRDefault="65F34A35" w14:paraId="4983F083" w14:textId="45320410">
                <w:pPr>
                  <w:pStyle w:val="Normal"/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  <w:noProof w:val="0"/>
                    <w:lang w:val="en-US"/>
                  </w:rPr>
                </w:pPr>
                <w:r w:rsidRPr="65F34A35" w:rsidR="65F34A35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  <w:color w:val="auto"/>
                    <w:sz w:val="20"/>
                    <w:szCs w:val="20"/>
                    <w:lang w:val="en-US" w:eastAsia="en-US" w:bidi="ar-SA"/>
                  </w:rPr>
                  <w:t>Client Name</w:t>
                </w:r>
                <w:r w:rsidRPr="65F34A35" w:rsidR="6CC337BF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  <w:color w:val="auto"/>
                    <w:sz w:val="20"/>
                    <w:szCs w:val="20"/>
                    <w:lang w:val="en-US" w:eastAsia="en-US" w:bidi="ar-SA"/>
                  </w:rPr>
                  <w:t>:</w:t>
                </w:r>
                <w:r w:rsidRPr="65F34A35" w:rsidR="65F34A35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  <w:color w:val="auto"/>
                    <w:sz w:val="20"/>
                    <w:szCs w:val="20"/>
                    <w:lang w:val="en-US" w:eastAsia="en-US" w:bidi="ar-SA"/>
                  </w:rPr>
                  <w:t xml:space="preserve"> </w:t>
                </w:r>
                <w:r w:rsidRPr="65F34A35" w:rsidR="32F5E46A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  <w:noProof w:val="0"/>
                    <w:color w:val="auto"/>
                    <w:sz w:val="20"/>
                    <w:szCs w:val="20"/>
                    <w:lang w:val="en-US" w:eastAsia="en-US" w:bidi="ar-SA"/>
                  </w:rPr>
                  <w:t>CMA CGM – Shipping &amp; Logistics Web Application</w:t>
                </w:r>
              </w:p>
            </w:tc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5101" w:type="dxa"/>
                <w:tcMar/>
              </w:tcPr>
              <w:p w:rsidR="65F34A35" w:rsidP="65F34A35" w:rsidRDefault="65F34A35" w14:paraId="2E26A21B" w14:textId="245C4B11">
                <w:pPr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</w:pPr>
                <w:r w:rsidRPr="65F34A35" w:rsidR="65F34A35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  <w:lang w:val="fr-FR"/>
                  </w:rPr>
                  <w:t xml:space="preserve">Duration : </w:t>
                </w:r>
                <w:r w:rsidRPr="65F34A35" w:rsidR="65F34A35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0"/>
                    <w:bCs w:val="0"/>
                    <w:lang w:val="fr-FR"/>
                  </w:rPr>
                  <w:t>01</w:t>
                </w:r>
                <w:r w:rsidRPr="65F34A35" w:rsidR="65F34A35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  <w:t>-</w:t>
                </w:r>
                <w:r w:rsidRPr="65F34A35" w:rsidR="324E0E3B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  <w:t>26</w:t>
                </w:r>
                <w:r w:rsidRPr="65F34A35" w:rsidR="65F34A35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  <w:t xml:space="preserve"> </w:t>
                </w:r>
                <w:r w:rsidRPr="65F34A35" w:rsidR="65F34A35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  <w:t>to 0</w:t>
                </w:r>
                <w:r w:rsidRPr="65F34A35" w:rsidR="7E992CCC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  <w:t>7</w:t>
                </w:r>
                <w:r w:rsidRPr="65F34A35" w:rsidR="65F34A35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  <w:t>-</w:t>
                </w:r>
                <w:r w:rsidRPr="65F34A35" w:rsidR="65F34A35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  <w:t>26</w:t>
                </w:r>
              </w:p>
            </w:tc>
          </w:tr>
          <w:tr xmlns:wp14="http://schemas.microsoft.com/office/word/2010/wordml" w:rsidR="65F34A35" w:rsidTr="473BBFD8" w14:paraId="741D9DF8" wp14:textId="77777777">
            <w:trPr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377" w:type="dxa"/>
                <w:tcMar/>
              </w:tcPr>
              <w:p w:rsidR="65F34A35" w:rsidP="65F34A35" w:rsidRDefault="65F34A35" w14:paraId="1EFFB7AC" wp14:textId="77777777">
                <w:pPr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</w:pPr>
                <w:r w:rsidRPr="65F34A35" w:rsidR="65F34A35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  <w:lang w:val="fr-FR"/>
                  </w:rPr>
                  <w:t>Team Size </w:t>
                </w:r>
              </w:p>
            </w:tc>
            <w:tc>
              <w:tcPr>
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<w:tcW w:w="8058" w:type="dxa"/>
                <w:gridSpan w:val="2"/>
                <w:tcMar/>
              </w:tcPr>
              <w:p w:rsidR="65F34A35" w:rsidP="65F34A35" w:rsidRDefault="65F34A35" w14:paraId="633857EF" w14:textId="6ED6AD91">
                <w:pPr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</w:pPr>
                <w:r w:rsidRPr="65F34A35" w:rsidR="65F34A35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  <w:t>1</w:t>
                </w:r>
                <w:r w:rsidRPr="65F34A35" w:rsidR="62668CCC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fr-FR"/>
                  </w:rPr>
                  <w:t>0-12</w:t>
                </w:r>
              </w:p>
            </w:tc>
          </w:tr>
          <w:tr xmlns:wp14="http://schemas.microsoft.com/office/word/2010/wordml" w:rsidR="65F34A35" w:rsidTr="473BBFD8" w14:paraId="50A81D1D" wp14:textId="77777777">
            <w:trPr>
              <w:trHeight w:val="378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377" w:type="dxa"/>
                <w:tcMar/>
              </w:tcPr>
              <w:p w:rsidR="65F34A35" w:rsidP="65F34A35" w:rsidRDefault="65F34A35" w14:paraId="24950A32" wp14:textId="77777777">
                <w:pPr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  <w:lang w:val="fr-FR"/>
                  </w:rPr>
                </w:pPr>
                <w:r w:rsidRPr="65F34A35" w:rsidR="65F34A35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</w:rPr>
                  <w:t xml:space="preserve">Technologies </w:t>
                </w:r>
              </w:p>
            </w:tc>
            <w:tc>
              <w:tcPr>
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<w:tcW w:w="8058" w:type="dxa"/>
                <w:gridSpan w:val="2"/>
                <w:tcMar/>
              </w:tcPr>
              <w:p w:rsidR="0F32201F" w:rsidP="65F34A35" w:rsidRDefault="0F32201F" w14:paraId="0FA73DA8" w14:textId="13A31E5B">
                <w:pPr>
                  <w:pStyle w:val="Normal"/>
                  <w:suppressLineNumbers w:val="0"/>
                  <w:bidi w:val="0"/>
                  <w:spacing w:before="60" w:beforeAutospacing="off" w:after="60" w:afterAutospacing="off" w:line="250" w:lineRule="auto"/>
                  <w:ind w:left="0" w:right="0"/>
                  <w:jc w:val="left"/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en-US"/>
                  </w:rPr>
                </w:pPr>
                <w:r w:rsidRPr="473BBFD8" w:rsidR="52D32B60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en-US"/>
                  </w:rPr>
                  <w:t>Retail domain</w:t>
                </w:r>
                <w:r w:rsidRPr="473BBFD8" w:rsidR="65F34A35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en-US"/>
                  </w:rPr>
                  <w:t xml:space="preserve">, </w:t>
                </w:r>
                <w:r w:rsidRPr="473BBFD8" w:rsidR="697F5EC9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en-US"/>
                  </w:rPr>
                  <w:t xml:space="preserve">Functional </w:t>
                </w:r>
                <w:r w:rsidRPr="473BBFD8" w:rsidR="65F34A35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en-US"/>
                  </w:rPr>
                  <w:t xml:space="preserve">Testing, </w:t>
                </w:r>
                <w:r w:rsidRPr="473BBFD8" w:rsidR="036A8145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en-US"/>
                  </w:rPr>
                  <w:t>End-to-End Testing</w:t>
                </w:r>
                <w:r w:rsidRPr="473BBFD8" w:rsidR="65F34A35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en-US"/>
                  </w:rPr>
                  <w:t xml:space="preserve">, </w:t>
                </w:r>
                <w:r w:rsidRPr="473BBFD8" w:rsidR="0F2ACF07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en-US"/>
                  </w:rPr>
                  <w:t xml:space="preserve">Smoke Sanity Testing, </w:t>
                </w:r>
                <w:r w:rsidRPr="473BBFD8" w:rsidR="18E97DEA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lang w:val="en-US"/>
                  </w:rPr>
                  <w:t>Zephyr Scale, Atlassian Jira</w:t>
                </w:r>
              </w:p>
            </w:tc>
          </w:tr>
          <w:tr xmlns:wp14="http://schemas.microsoft.com/office/word/2010/wordml" w:rsidR="65F34A35" w:rsidTr="473BBFD8" w14:paraId="3ED30982" wp14:textId="77777777">
            <w:trPr>
              <w:trHeight w:val="354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377" w:type="dxa"/>
                <w:tcMar/>
              </w:tcPr>
              <w:p w:rsidR="65F34A35" w:rsidP="65F34A35" w:rsidRDefault="65F34A35" w14:paraId="54EDF9F8" wp14:textId="77777777">
                <w:pPr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</w:rPr>
                </w:pPr>
                <w:r w:rsidRPr="65F34A35" w:rsidR="65F34A35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</w:rPr>
                  <w:t>Role</w:t>
                </w:r>
              </w:p>
            </w:tc>
            <w:tc>
              <w:tcPr>
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<w:tcW w:w="8058" w:type="dxa"/>
                <w:gridSpan w:val="2"/>
                <w:tcMar/>
              </w:tcPr>
              <w:p w:rsidR="653F0ABC" w:rsidP="65F34A35" w:rsidRDefault="653F0ABC" w14:paraId="79F9217E" w14:textId="709FC22A">
                <w:pPr>
                  <w:pStyle w:val="Normal"/>
                  <w:suppressLineNumbers w:val="0"/>
                  <w:bidi w:val="0"/>
                  <w:spacing w:before="60" w:beforeAutospacing="off" w:after="60" w:afterAutospacing="off" w:line="250" w:lineRule="auto"/>
                  <w:ind w:left="0" w:right="0"/>
                  <w:jc w:val="left"/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color w:val="000000" w:themeColor="text1" w:themeTint="FF" w:themeShade="FF"/>
                  </w:rPr>
                </w:pPr>
                <w:r w:rsidRPr="65F34A35" w:rsidR="653F0ABC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color w:val="000000" w:themeColor="text1" w:themeTint="FF" w:themeShade="FF"/>
                  </w:rPr>
                  <w:t xml:space="preserve">Functional </w:t>
                </w:r>
                <w:r w:rsidRPr="65F34A35" w:rsidR="65F34A35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color w:val="000000" w:themeColor="text1" w:themeTint="FF" w:themeShade="FF"/>
                  </w:rPr>
                  <w:t>Test Engineer</w:t>
                </w:r>
              </w:p>
            </w:tc>
          </w:tr>
          <w:tr xmlns:wp14="http://schemas.microsoft.com/office/word/2010/wordml" w:rsidR="65F34A35" w:rsidTr="473BBFD8" w14:paraId="39CF7959" wp14:textId="77777777">
            <w:trPr>
              <w:trHeight w:val="354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377" w:type="dxa"/>
                <w:tcMar/>
              </w:tcPr>
              <w:p w:rsidR="65F34A35" w:rsidP="65F34A35" w:rsidRDefault="65F34A35" w14:paraId="294BA093" w14:textId="528DACE4">
                <w:pPr>
                  <w:pStyle w:val="Normal"/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</w:rPr>
                </w:pPr>
                <w:r w:rsidRPr="65F34A35" w:rsidR="65F34A35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</w:rPr>
                  <w:t>Project Overvie</w:t>
                </w:r>
                <w:r w:rsidRPr="65F34A35" w:rsidR="4261CA68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</w:rPr>
                  <w:t>w</w:t>
                </w:r>
              </w:p>
            </w:tc>
            <w:tc>
              <w:tcPr>
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<w:tcW w:w="8058" w:type="dxa"/>
                <w:gridSpan w:val="2"/>
                <w:tcMar/>
              </w:tcPr>
              <w:p w:rsidR="191F9477" w:rsidP="65F34A35" w:rsidRDefault="191F9477" w14:paraId="1DBE219A" w14:textId="6959D694">
                <w:pPr>
                  <w:pStyle w:val="Normal"/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color w:val="000000" w:themeColor="text1" w:themeTint="FF" w:themeShade="FF"/>
                  </w:rPr>
                </w:pPr>
                <w:r w:rsidRPr="65F34A35" w:rsidR="191F9477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color w:val="000000" w:themeColor="text1" w:themeTint="FF" w:themeShade="FF"/>
                  </w:rPr>
                  <w:t>A Web- based shipping application used for booking and managing shipments, covering end-to-end workflows such as cargo bo</w:t>
                </w:r>
                <w:r w:rsidRPr="65F34A35" w:rsidR="589E5DD7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color w:val="000000" w:themeColor="text1" w:themeTint="FF" w:themeShade="FF"/>
                  </w:rPr>
                  <w:t xml:space="preserve">oking, schedule </w:t>
                </w:r>
                <w:r w:rsidRPr="65F34A35" w:rsidR="589E5DD7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color w:val="000000" w:themeColor="text1" w:themeTint="FF" w:themeShade="FF"/>
                  </w:rPr>
                  <w:t>selection</w:t>
                </w:r>
                <w:r w:rsidRPr="65F34A35" w:rsidR="589E5DD7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color w:val="000000" w:themeColor="text1" w:themeTint="FF" w:themeShade="FF"/>
                  </w:rPr>
                  <w:t>, and shipment tracking</w:t>
                </w:r>
                <w:r w:rsidRPr="65F34A35" w:rsidR="191F9477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color w:val="000000" w:themeColor="text1" w:themeTint="FF" w:themeShade="FF"/>
                  </w:rPr>
                  <w:t xml:space="preserve"> </w:t>
                </w:r>
              </w:p>
            </w:tc>
          </w:tr>
          <w:tr xmlns:wp14="http://schemas.microsoft.com/office/word/2010/wordml" w:rsidR="65F34A35" w:rsidTr="473BBFD8" w14:paraId="10C47A54" wp14:textId="77777777">
            <w:trPr>
              <w:trHeight w:val="306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377" w:type="dxa"/>
                <w:tcMar/>
              </w:tcPr>
              <w:p w:rsidR="65F34A35" w:rsidP="65F34A35" w:rsidRDefault="65F34A35" w14:paraId="3C4ECD8A" wp14:textId="77777777">
                <w:pPr>
                  <w:jc w:val="both"/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</w:rPr>
                </w:pPr>
              </w:p>
              <w:p w:rsidR="65F34A35" w:rsidP="65F34A35" w:rsidRDefault="65F34A35" w14:paraId="0759254D" wp14:textId="77777777">
                <w:pPr>
                  <w:jc w:val="both"/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</w:rPr>
                </w:pPr>
              </w:p>
              <w:p w:rsidR="65F34A35" w:rsidP="65F34A35" w:rsidRDefault="65F34A35" w14:paraId="563A088C" wp14:textId="77777777">
                <w:pPr>
                  <w:jc w:val="both"/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</w:rPr>
                </w:pPr>
                <w:r w:rsidRPr="65F34A35" w:rsidR="65F34A35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</w:rPr>
                  <w:t>Roles</w:t>
                </w:r>
              </w:p>
              <w:p w:rsidR="65F34A35" w:rsidP="65F34A35" w:rsidRDefault="65F34A35" w14:paraId="02CF0819" wp14:textId="77777777">
                <w:pPr>
                  <w:jc w:val="both"/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</w:rPr>
                </w:pPr>
                <w:r w:rsidRPr="65F34A35" w:rsidR="65F34A35">
                  <w:rPr>
                    <w:rFonts w:ascii="Century Gothic" w:hAnsi="Century Gothic" w:eastAsia="Century Gothic" w:cs="Century Gothic" w:asciiTheme="minorAscii" w:hAnsiTheme="minorAscii" w:eastAsiaTheme="minorAscii" w:cstheme="minorAscii"/>
                    <w:b w:val="1"/>
                    <w:bCs w:val="1"/>
                  </w:rPr>
                  <w:t>&amp; Responsibilities</w:t>
                </w:r>
              </w:p>
            </w:tc>
            <w:tc>
              <w:tcPr>
    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    <w:tcW w:w="8058" w:type="dxa"/>
                <w:gridSpan w:val="2"/>
                <w:tcMar/>
              </w:tcPr>
              <w:p w:rsidR="411FD704" w:rsidP="65F34A35" w:rsidRDefault="411FD704" w14:paraId="39268035" w14:textId="09ED5CDA">
                <w:pPr>
                  <w:pStyle w:val="ListParagraph"/>
                  <w:numPr>
                    <w:ilvl w:val="0"/>
                    <w:numId w:val="18"/>
                  </w:numPr>
                  <w:suppressLineNumbers w:val="0"/>
                  <w:tabs>
                    <w:tab w:val="left" w:leader="none" w:pos="720"/>
                  </w:tabs>
                  <w:bidi w:val="0"/>
                  <w:spacing w:before="0" w:beforeAutospacing="off" w:after="200" w:afterAutospacing="off" w:line="276" w:lineRule="auto"/>
                  <w:ind w:right="0"/>
                  <w:jc w:val="both"/>
                  <w:rPr/>
                </w:pPr>
                <w:r w:rsidRPr="65F34A35" w:rsidR="411FD704">
                  <w:rPr>
                    <w:noProof w:val="0"/>
                    <w:lang w:val="en-US"/>
                  </w:rPr>
                  <w:t>Worked as a Test Engineer on a web-based shipping application used for booking and managing shipments.</w:t>
                </w:r>
              </w:p>
              <w:p w:rsidR="411FD704" w:rsidP="65F34A35" w:rsidRDefault="411FD704" w14:paraId="42556BC9" w14:textId="536FF779">
                <w:pPr>
                  <w:pStyle w:val="ListParagraph"/>
                  <w:numPr>
                    <w:ilvl w:val="0"/>
                    <w:numId w:val="18"/>
                  </w:numPr>
                  <w:suppressLineNumbers w:val="0"/>
                  <w:tabs>
                    <w:tab w:val="left" w:leader="none" w:pos="720"/>
                  </w:tabs>
                  <w:bidi w:val="0"/>
                  <w:spacing w:before="0" w:beforeAutospacing="off" w:after="200" w:afterAutospacing="off" w:line="276" w:lineRule="auto"/>
                  <w:ind w:right="0"/>
                  <w:jc w:val="both"/>
                  <w:rPr/>
                </w:pPr>
                <w:r w:rsidRPr="65F34A35" w:rsidR="411FD704">
                  <w:rPr>
                    <w:noProof w:val="0"/>
                    <w:lang w:val="en-US"/>
                  </w:rPr>
                  <w:t>Tested end-to-end shipment booking workflows, including cargo booking, schedule selection, and shipment tracking.</w:t>
                </w:r>
              </w:p>
              <w:p w:rsidR="411FD704" w:rsidP="65F34A35" w:rsidRDefault="411FD704" w14:paraId="29AE1394" w14:textId="00CC1F79">
                <w:pPr>
                  <w:pStyle w:val="ListParagraph"/>
                  <w:numPr>
                    <w:ilvl w:val="0"/>
                    <w:numId w:val="18"/>
                  </w:numPr>
                  <w:suppressLineNumbers w:val="0"/>
                  <w:tabs>
                    <w:tab w:val="left" w:leader="none" w:pos="720"/>
                  </w:tabs>
                  <w:bidi w:val="0"/>
                  <w:spacing w:before="0" w:beforeAutospacing="off" w:after="200" w:afterAutospacing="off" w:line="276" w:lineRule="auto"/>
                  <w:ind w:right="0"/>
                  <w:jc w:val="both"/>
                  <w:rPr/>
                </w:pPr>
                <w:r w:rsidRPr="65F34A35" w:rsidR="411FD704">
                  <w:rPr>
                    <w:noProof w:val="0"/>
                    <w:lang w:val="en-US"/>
                  </w:rPr>
                  <w:t>Designed and executed test cases and scenarios based on business requirements and user stories.</w:t>
                </w:r>
              </w:p>
              <w:p w:rsidR="411FD704" w:rsidP="65F34A35" w:rsidRDefault="411FD704" w14:paraId="30496ABB" w14:textId="002C0946">
                <w:pPr>
                  <w:pStyle w:val="ListParagraph"/>
                  <w:numPr>
                    <w:ilvl w:val="0"/>
                    <w:numId w:val="18"/>
                  </w:numPr>
                  <w:suppressLineNumbers w:val="0"/>
                  <w:tabs>
                    <w:tab w:val="left" w:leader="none" w:pos="720"/>
                  </w:tabs>
                  <w:bidi w:val="0"/>
                  <w:spacing w:before="0" w:beforeAutospacing="off" w:after="200" w:afterAutospacing="off" w:line="276" w:lineRule="auto"/>
                  <w:ind w:right="0"/>
                  <w:jc w:val="both"/>
                  <w:rPr>
                    <w:noProof w:val="0"/>
                    <w:lang w:val="en-US"/>
                  </w:rPr>
                </w:pPr>
                <w:r w:rsidRPr="3F695B14" w:rsidR="411FD704">
                  <w:rPr>
                    <w:noProof w:val="0"/>
                    <w:lang w:val="en-US"/>
                  </w:rPr>
                  <w:t xml:space="preserve">Performed </w:t>
                </w:r>
                <w:bookmarkStart w:name="_Int_MhZVBxqT" w:id="1960106097"/>
                <w:r w:rsidRPr="3F695B14" w:rsidR="411FD704">
                  <w:rPr>
                    <w:noProof w:val="0"/>
                    <w:lang w:val="en-US"/>
                  </w:rPr>
                  <w:t>functional</w:t>
                </w:r>
                <w:bookmarkEnd w:id="1960106097"/>
                <w:r w:rsidRPr="3F695B14" w:rsidR="411FD704">
                  <w:rPr>
                    <w:noProof w:val="0"/>
                    <w:lang w:val="en-US"/>
                  </w:rPr>
                  <w:t>, regression, and sanity testing to ensure application stability and reliability.</w:t>
                </w:r>
              </w:p>
              <w:p w:rsidR="411FD704" w:rsidP="65F34A35" w:rsidRDefault="411FD704" w14:paraId="1E7FD7B0" w14:textId="251F17DB">
                <w:pPr>
                  <w:pStyle w:val="ListParagraph"/>
                  <w:numPr>
                    <w:ilvl w:val="0"/>
                    <w:numId w:val="18"/>
                  </w:numPr>
                  <w:suppressLineNumbers w:val="0"/>
                  <w:tabs>
                    <w:tab w:val="left" w:leader="none" w:pos="720"/>
                  </w:tabs>
                  <w:bidi w:val="0"/>
                  <w:spacing w:before="0" w:beforeAutospacing="off" w:after="200" w:afterAutospacing="off" w:line="276" w:lineRule="auto"/>
                  <w:ind w:right="0"/>
                  <w:jc w:val="both"/>
                  <w:rPr/>
                </w:pPr>
                <w:r w:rsidRPr="65F34A35" w:rsidR="411FD704">
                  <w:rPr>
                    <w:noProof w:val="0"/>
                    <w:lang w:val="en-US"/>
                  </w:rPr>
                  <w:t>Validated key modules such as customer details, booking management, shipment schedules, and tracking functionality</w:t>
                </w:r>
              </w:p>
            </w:tc>
          </w:tr>
        </w:tbl>
        <w:p w:rsidRPr="00482827" w:rsidR="001F57F7" w:rsidP="73581B6B" w:rsidRDefault="00000000" w14:paraId="580DF2B1" w14:textId="24E34D24">
          <w:pPr>
            <w:rPr>
              <w:rFonts w:ascii="Anek Devanagari SemiBold" w:hAnsi="Anek Devanagari SemiBold" w:eastAsia="" w:cs="Anek Devanagari SemiBold" w:eastAsiaTheme="majorEastAsia"/>
              <w:b w:val="1"/>
              <w:bCs w:val="1"/>
              <w:caps w:val="1"/>
              <w:color w:val="F15B40"/>
              <w:spacing w:val="20"/>
              <w:sz w:val="28"/>
              <w:szCs w:val="28"/>
            </w:rPr>
          </w:pPr>
        </w:p>
        <w:p w:rsidR="73581B6B" w:rsidP="73581B6B" w:rsidRDefault="73581B6B" w14:paraId="556F47BC" w14:textId="3FA59DAA">
          <w:pPr>
            <w:rPr>
              <w:rFonts w:ascii="Anek Devanagari SemiBold" w:hAnsi="Anek Devanagari SemiBold" w:eastAsia="" w:cs="Anek Devanagari SemiBold" w:eastAsiaTheme="majorEastAsia"/>
              <w:b w:val="1"/>
              <w:bCs w:val="1"/>
              <w:caps w:val="1"/>
              <w:color w:val="F15B40"/>
              <w:sz w:val="28"/>
              <w:szCs w:val="28"/>
            </w:rPr>
          </w:pPr>
        </w:p>
        <w:p w:rsidR="2F38DD96" w:rsidP="65F34A35" w:rsidRDefault="2F38DD96" w14:paraId="0803E1F0" w14:textId="464B7632">
          <w:pPr>
            <w:pStyle w:val="Normal"/>
            <w:rPr>
              <w:rFonts w:ascii="Anek Devanagari SemiBold" w:hAnsi="Anek Devanagari SemiBold" w:eastAsia="" w:cs="Anek Devanagari SemiBold" w:eastAsiaTheme="majorEastAsia"/>
              <w:b w:val="1"/>
              <w:bCs w:val="1"/>
              <w:caps w:val="1"/>
              <w:color w:val="F15B40"/>
              <w:sz w:val="28"/>
              <w:szCs w:val="28"/>
            </w:rPr>
          </w:pPr>
        </w:p>
        <w:p w:rsidR="65F34A35" w:rsidP="65F34A35" w:rsidRDefault="65F34A35" w14:paraId="3D3D9DFA" w14:textId="05CB0AB0">
          <w:pPr>
            <w:pStyle w:val="Normal"/>
            <w:rPr>
              <w:rFonts w:ascii="Anek Devanagari SemiBold" w:hAnsi="Anek Devanagari SemiBold" w:eastAsia="" w:cs="Anek Devanagari SemiBold" w:eastAsiaTheme="majorEastAsia"/>
              <w:b w:val="1"/>
              <w:bCs w:val="1"/>
              <w:caps w:val="1"/>
              <w:color w:val="F15B40"/>
              <w:sz w:val="28"/>
              <w:szCs w:val="28"/>
            </w:rPr>
          </w:pPr>
        </w:p>
        <w:p w:rsidR="2F38DD96" w:rsidP="2F38DD96" w:rsidRDefault="2F38DD96" w14:paraId="175B9367" w14:textId="48C396FB">
          <w:pPr>
            <w:rPr>
              <w:rFonts w:ascii="Anek Devanagari SemiBold" w:hAnsi="Anek Devanagari SemiBold" w:eastAsia="" w:cs="Anek Devanagari SemiBold" w:eastAsiaTheme="majorEastAsia"/>
              <w:b w:val="1"/>
              <w:bCs w:val="1"/>
              <w:caps w:val="1"/>
              <w:color w:val="F15B40"/>
              <w:sz w:val="28"/>
              <w:szCs w:val="28"/>
            </w:rPr>
          </w:pP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8905"/>
      </w:tblGrid>
      <w:tr w:rsidR="009B588E" w:rsidTr="3F695B14" w14:paraId="4C9EFFDD" w14:textId="77777777">
        <w:tc>
          <w:tcPr>
            <w:tcW w:w="9350" w:type="dxa"/>
            <w:gridSpan w:val="2"/>
            <w:tcMar/>
          </w:tcPr>
          <w:sdt>
            <w:sdtPr>
              <w:rPr>
                <w:rFonts w:ascii="Anek Devanagari SemiBold" w:hAnsi="Anek Devanagari SemiBold" w:cs="Anek Devanagari SemiBold"/>
                <w:color w:val="F15B40"/>
              </w:rPr>
              <w:id w:val="-515462230"/>
              <w:placeholder>
                <w:docPart w:val="2B103ADFC6F34A1898A912850A2CF76A"/>
              </w:placeholder>
              <w15:appearance w15:val="hidden"/>
            </w:sdtPr>
            <w:sdtContent>
              <w:p w:rsidRPr="001F57F7" w:rsidR="001F57F7" w:rsidP="001F57F7" w:rsidRDefault="0004394E" w14:paraId="2A244605" w14:textId="77777777">
                <w:pPr>
                  <w:pStyle w:val="Heading1"/>
                  <w:rPr>
                    <w:rFonts w:ascii="Anek Devanagari SemiBold" w:hAnsi="Anek Devanagari SemiBold" w:cs="Anek Devanagari SemiBold"/>
                    <w:color w:val="F15B40"/>
                  </w:rPr>
                </w:pPr>
                <w:r w:rsidRPr="00482827">
                  <w:rPr>
                    <w:rFonts w:ascii="Anek Devanagari SemiBold" w:hAnsi="Anek Devanagari SemiBold" w:cs="Anek Devanagari SemiBold"/>
                    <w:color w:val="F15B40"/>
                    <w:sz w:val="28"/>
                    <w:szCs w:val="36"/>
                  </w:rPr>
                  <w:t>CERTIFICATIONS</w:t>
                </w:r>
              </w:p>
            </w:sdtContent>
            <w:sdtEndPr>
              <w:rPr>
                <w:rFonts w:ascii="Anek Devanagari SemiBold" w:hAnsi="Anek Devanagari SemiBold" w:cs="Anek Devanagari SemiBold"/>
                <w:color w:val="F15B40"/>
              </w:rPr>
            </w:sdtEndPr>
          </w:sdt>
        </w:tc>
      </w:tr>
      <w:tr w:rsidR="009B588E" w:rsidTr="3F695B14" w14:paraId="6BBB0CCB" w14:textId="77777777">
        <w:tc>
          <w:tcPr>
            <w:tcW w:w="445" w:type="dxa"/>
            <w:tcMar/>
          </w:tcPr>
          <w:p w:rsidR="009B588E" w:rsidP="008B33BD" w:rsidRDefault="00000000" w14:paraId="0ACA9728" w14:textId="77777777">
            <w:sdt>
              <w:sdtPr>
                <w:id w:val="-1641499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498C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</w:p>
        </w:tc>
        <w:tc>
          <w:tcPr>
            <w:tcW w:w="8905" w:type="dxa"/>
            <w:tcBorders>
              <w:bottom w:val="single" w:color="E99D93" w:themeColor="accent6" w:sz="4" w:space="0"/>
            </w:tcBorders>
            <w:tcMar/>
          </w:tcPr>
          <w:p w:rsidR="009B588E" w:rsidP="000069FB" w:rsidRDefault="00000000" w14:paraId="19159327" w14:textId="058FE78F">
            <w:sdt>
              <w:sdtPr>
                <w:id w:val="-897740501"/>
                <w15:appearance w15:val="hidden"/>
                <w:placeholder>
                  <w:docPart w:val="CAFCEFE3064A4E53A2FEB2006459836B"/>
                </w:placeholder>
              </w:sdtPr>
              <w:sdtContent>
                <w:r w:rsidR="5447D3A3">
                  <w:rPr/>
                  <w:t>Professional Scrum Master I</w:t>
                </w:r>
              </w:sdtContent>
            </w:sdt>
          </w:p>
        </w:tc>
      </w:tr>
      <w:tr w:rsidR="009B588E" w:rsidTr="3F695B14" w14:paraId="37701776" w14:textId="77777777">
        <w:tc>
          <w:tcPr>
            <w:tcW w:w="445" w:type="dxa"/>
            <w:tcMar/>
          </w:tcPr>
          <w:p w:rsidR="009B588E" w:rsidP="008B33BD" w:rsidRDefault="00000000" w14:paraId="01E6A87C" w14:textId="77777777">
            <w:sdt>
              <w:sdtPr>
                <w:id w:val="-224983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588E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</w:p>
        </w:tc>
        <w:tc>
          <w:tcPr>
            <w:tcW w:w="8905" w:type="dxa"/>
            <w:tcBorders>
              <w:top w:val="single" w:color="E99D93" w:themeColor="accent6" w:sz="4" w:space="0"/>
              <w:bottom w:val="single" w:color="E99D93" w:themeColor="accent6" w:sz="4" w:space="0"/>
            </w:tcBorders>
            <w:tcMar/>
          </w:tcPr>
          <w:p w:rsidR="009B588E" w:rsidP="73581B6B" w:rsidRDefault="00000000" w14:paraId="08DA3D58" w14:textId="15AAA57B">
            <w:pPr>
              <w:pStyle w:val="Normal"/>
            </w:pPr>
            <w:r w:rsidR="7F5A1EA1">
              <w:rPr/>
              <w:t xml:space="preserve">Prompt Engineering </w:t>
            </w:r>
            <w:r w:rsidR="0D3C3E70">
              <w:rPr/>
              <w:t>for</w:t>
            </w:r>
            <w:r w:rsidR="7F5A1EA1">
              <w:rPr/>
              <w:t xml:space="preserve"> ChatGPT</w:t>
            </w:r>
            <w:r w:rsidR="4560ECE6">
              <w:rPr/>
              <w:t>.</w:t>
            </w:r>
          </w:p>
        </w:tc>
      </w:tr>
    </w:tbl>
    <w:p w:rsidR="73581B6B" w:rsidRDefault="73581B6B" w14:paraId="5FCC8591" w14:textId="1DF5C437"/>
    <w:p w:rsidR="00A92B24" w:rsidP="73581B6B" w:rsidRDefault="00A92B24" w14:paraId="1446EAD2" w14:textId="70D295E7">
      <w:pPr>
        <w:pStyle w:val="Normal"/>
      </w:pPr>
    </w:p>
    <w:p w:rsidR="00A92B24" w:rsidP="008B33BD" w:rsidRDefault="00A92B24" w14:paraId="7FAB2D03" w14:textId="77777777">
      <w:pPr>
        <w:rPr>
          <w:rFonts w:ascii="Anek Devanagari SemiBold" w:hAnsi="Anek Devanagari SemiBold" w:cs="Anek Devanagari SemiBold" w:eastAsiaTheme="majorEastAsia"/>
          <w:b/>
          <w:bCs/>
          <w:caps/>
          <w:color w:val="F15B40"/>
          <w:spacing w:val="20"/>
          <w:sz w:val="28"/>
          <w:szCs w:val="36"/>
        </w:rPr>
      </w:pPr>
      <w:r w:rsidRPr="00A92B24">
        <w:rPr>
          <w:rFonts w:ascii="Anek Devanagari SemiBold" w:hAnsi="Anek Devanagari SemiBold" w:cs="Anek Devanagari SemiBold" w:eastAsiaTheme="majorEastAsia"/>
          <w:b/>
          <w:bCs/>
          <w:caps/>
          <w:color w:val="F15B40"/>
          <w:spacing w:val="20"/>
          <w:sz w:val="28"/>
          <w:szCs w:val="36"/>
        </w:rPr>
        <w:t xml:space="preserve">Professional </w:t>
      </w:r>
      <w:r>
        <w:rPr>
          <w:rFonts w:ascii="Anek Devanagari SemiBold" w:hAnsi="Anek Devanagari SemiBold" w:cs="Anek Devanagari SemiBold" w:eastAsiaTheme="majorEastAsia"/>
          <w:b/>
          <w:bCs/>
          <w:caps/>
          <w:color w:val="F15B40"/>
          <w:spacing w:val="20"/>
          <w:sz w:val="28"/>
          <w:szCs w:val="36"/>
        </w:rPr>
        <w:t>Awards</w:t>
      </w:r>
      <w:r w:rsidRPr="00A92B24">
        <w:rPr>
          <w:rFonts w:ascii="Anek Devanagari SemiBold" w:hAnsi="Anek Devanagari SemiBold" w:cs="Anek Devanagari SemiBold" w:eastAsiaTheme="majorEastAsia"/>
          <w:b/>
          <w:bCs/>
          <w:caps/>
          <w:color w:val="F15B40"/>
          <w:spacing w:val="20"/>
          <w:sz w:val="28"/>
          <w:szCs w:val="36"/>
        </w:rPr>
        <w:t xml:space="preserve"> / Achievements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8905"/>
      </w:tblGrid>
      <w:tr w:rsidR="00A92B24" w:rsidTr="73581B6B" w14:paraId="57D71E66" w14:textId="77777777">
        <w:tc>
          <w:tcPr>
            <w:tcW w:w="445" w:type="dxa"/>
            <w:tcMar/>
          </w:tcPr>
          <w:p w:rsidR="00A92B24" w:rsidP="008C007C" w:rsidRDefault="00000000" w14:paraId="64EACB2B" w14:textId="77777777">
            <w:sdt>
              <w:sdtPr>
                <w:id w:val="1269885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2B24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</w:p>
        </w:tc>
        <w:tc>
          <w:tcPr>
            <w:tcW w:w="8905" w:type="dxa"/>
            <w:tcBorders>
              <w:bottom w:val="single" w:color="E99D93" w:themeColor="accent6" w:sz="4" w:space="0"/>
            </w:tcBorders>
            <w:tcMar/>
          </w:tcPr>
          <w:p w:rsidR="00A92B24" w:rsidP="008C007C" w:rsidRDefault="00000000" w14:paraId="1E810CDC" w14:textId="205B3260">
            <w:r w:rsidR="6E47B7E7">
              <w:rPr/>
              <w:t>Client Appreciation (Japan &amp; France McDonald’s Projects)</w:t>
            </w:r>
          </w:p>
        </w:tc>
      </w:tr>
      <w:tr w:rsidR="00A92B24" w:rsidTr="73581B6B" w14:paraId="60BE3ED7" w14:textId="77777777">
        <w:tc>
          <w:tcPr>
            <w:tcW w:w="445" w:type="dxa"/>
            <w:tcMar/>
          </w:tcPr>
          <w:p w:rsidR="00A92B24" w:rsidP="008C007C" w:rsidRDefault="00000000" w14:paraId="72B61E05" w14:textId="77777777">
            <w:sdt>
              <w:sdtPr>
                <w:id w:val="-32508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2B24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</w:p>
        </w:tc>
        <w:tc>
          <w:tcPr>
            <w:tcW w:w="8905" w:type="dxa"/>
            <w:tcBorders>
              <w:top w:val="single" w:color="E99D93" w:themeColor="accent6" w:sz="4" w:space="0"/>
              <w:bottom w:val="single" w:color="E99D93" w:themeColor="accent6" w:sz="4" w:space="0"/>
            </w:tcBorders>
            <w:tcMar/>
          </w:tcPr>
          <w:p w:rsidR="00A92B24" w:rsidP="008C007C" w:rsidRDefault="00000000" w14:paraId="4FAAA665" w14:textId="16A453B0">
            <w:r w:rsidR="56C042DC">
              <w:rPr/>
              <w:t>Customer Delight Award – For excellent client interactions &amp; presentations</w:t>
            </w:r>
            <w:proofErr w:type="gramStart"/>
            <w:proofErr w:type="gramEnd"/>
          </w:p>
        </w:tc>
      </w:tr>
    </w:tbl>
    <w:p w:rsidRPr="00A92B24" w:rsidR="00A92B24" w:rsidP="73581B6B" w:rsidRDefault="00A92B24" w14:paraId="76AB8209" w14:textId="0C8EE5B9">
      <w:pPr>
        <w:pStyle w:val="Normal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5"/>
        <w:gridCol w:w="8905"/>
      </w:tblGrid>
      <w:tr w:rsidR="009B588E" w:rsidTr="73581B6B" w14:paraId="564607B5" w14:textId="77777777">
        <w:tc>
          <w:tcPr>
            <w:tcW w:w="9350" w:type="dxa"/>
            <w:gridSpan w:val="2"/>
            <w:tcMar/>
          </w:tcPr>
          <w:p w:rsidR="009B588E" w:rsidP="009B588E" w:rsidRDefault="00000000" w14:paraId="2CA87966" w14:textId="77777777">
            <w:pPr>
              <w:pStyle w:val="Heading1"/>
            </w:pPr>
            <w:sdt>
              <w:sdtPr>
                <w:rPr>
                  <w:color w:val="F15B40"/>
                </w:rPr>
                <w:id w:val="-1956167511"/>
                <w:placeholder>
                  <w:docPart w:val="3CB714F95709461E902A059FBB9473AA"/>
                </w:placeholder>
                <w15:appearance w15:val="hidden"/>
              </w:sdtPr>
              <w:sdtContent>
                <w:r w:rsidRPr="00482827" w:rsidR="0004394E">
                  <w:rPr>
                    <w:rFonts w:ascii="Anek Devanagari SemiBold" w:hAnsi="Anek Devanagari SemiBold" w:cs="Anek Devanagari SemiBold"/>
                    <w:color w:val="F15B40"/>
                    <w:sz w:val="28"/>
                    <w:szCs w:val="36"/>
                  </w:rPr>
                  <w:t>Educational Qualifications</w:t>
                </w:r>
              </w:sdtContent>
            </w:sdt>
            <w:r w:rsidR="00E342DA">
              <w:t xml:space="preserve"> </w:t>
            </w:r>
          </w:p>
        </w:tc>
      </w:tr>
      <w:tr w:rsidR="009B588E" w:rsidTr="73581B6B" w14:paraId="6D91EF46" w14:textId="77777777">
        <w:tc>
          <w:tcPr>
            <w:tcW w:w="445" w:type="dxa"/>
            <w:tcMar/>
          </w:tcPr>
          <w:p w:rsidR="009B588E" w:rsidP="008B33BD" w:rsidRDefault="00000000" w14:paraId="57A299CC" w14:textId="77777777">
            <w:sdt>
              <w:sdtPr>
                <w:id w:val="1557816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B588E">
                  <w:rPr>
                    <w:rFonts w:hint="eastAsia" w:ascii="MS Gothic" w:hAnsi="MS Gothic" w:eastAsia="MS Gothic"/>
                  </w:rPr>
                  <w:t>☐</w:t>
                </w:r>
              </w:sdtContent>
            </w:sdt>
          </w:p>
        </w:tc>
        <w:tc>
          <w:tcPr>
            <w:tcW w:w="8905" w:type="dxa"/>
            <w:tcBorders>
              <w:bottom w:val="single" w:color="E99D93" w:themeColor="accent6" w:sz="4" w:space="0"/>
            </w:tcBorders>
            <w:tcMar/>
          </w:tcPr>
          <w:p w:rsidR="009B588E" w:rsidP="00482827" w:rsidRDefault="00482827" w14:paraId="13F3084B" w14:textId="535E53BB">
            <w:pPr>
              <w:spacing w:before="0" w:after="13" w:line="249" w:lineRule="auto"/>
            </w:pPr>
            <w:r w:rsidR="0B0F3F31">
              <w:rPr/>
              <w:t xml:space="preserve">Bachelor's Degree, Computer Science (V.K Krishna Menon College, Mumbai, </w:t>
            </w:r>
            <w:r w:rsidR="0B0F3F31">
              <w:rPr/>
              <w:t>Maharashtra) JUNE</w:t>
            </w:r>
            <w:r w:rsidR="0B0F3F31">
              <w:rPr/>
              <w:t>-2017 - OCT-2020</w:t>
            </w:r>
          </w:p>
        </w:tc>
      </w:tr>
    </w:tbl>
    <w:p w:rsidR="00A92B24" w:rsidP="00A92B24" w:rsidRDefault="00A92B24" w14:paraId="4395BA21" w14:textId="7F08EDEF">
      <w:pPr/>
    </w:p>
    <w:p w:rsidR="00A92B24" w:rsidP="73581B6B" w:rsidRDefault="00A92B24" w14:paraId="39C44853" w14:textId="03AF95D5">
      <w:pPr>
        <w:pStyle w:val="Normal"/>
      </w:pPr>
    </w:p>
    <w:p w:rsidRPr="00635A59" w:rsidR="00A92B24" w:rsidP="00635A59" w:rsidRDefault="00A92B24" w14:paraId="4500BA29" w14:textId="77777777"/>
    <w:sectPr w:rsidRPr="00635A59" w:rsidR="00A92B24" w:rsidSect="0000117B">
      <w:headerReference w:type="default" r:id="rId11"/>
      <w:footerReference w:type="default" r:id="rId12"/>
      <w:pgSz w:w="12240" w:h="15840" w:orient="portrait" w:code="1"/>
      <w:pgMar w:top="1009" w:right="1440" w:bottom="72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091A" w:rsidP="0058680F" w:rsidRDefault="00DF091A" w14:paraId="161BBFF0" w14:textId="77777777">
      <w:r>
        <w:separator/>
      </w:r>
    </w:p>
  </w:endnote>
  <w:endnote w:type="continuationSeparator" w:id="0">
    <w:p w:rsidR="00DF091A" w:rsidP="0058680F" w:rsidRDefault="00DF091A" w14:paraId="122BD2C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ek Devanagari SemiBold">
    <w:altName w:val="Mangal"/>
    <w:charset w:val="00"/>
    <w:family w:val="auto"/>
    <w:pitch w:val="variable"/>
    <w:sig w:usb0="80008003" w:usb1="00000001" w:usb2="00000000" w:usb3="00000000" w:csb0="00000001" w:csb1="00000000"/>
  </w:font>
  <w:font w:name="Anek Devanagari">
    <w:altName w:val="Mangal"/>
    <w:charset w:val="00"/>
    <w:family w:val="auto"/>
    <w:pitch w:val="variable"/>
    <w:sig w:usb0="80008003" w:usb1="00000001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 w:val="0"/>
      </w:rPr>
      <w:id w:val="910352868"/>
      <w:docPartObj>
        <w:docPartGallery w:val="Page Numbers (Bottom of Page)"/>
        <w:docPartUnique/>
      </w:docPartObj>
    </w:sdtPr>
    <w:sdtEndPr>
      <w:rPr>
        <w:b w:val="1"/>
        <w:bCs w:val="1"/>
        <w:color w:val="7F7F7F" w:themeColor="background1" w:themeShade="7F"/>
        <w:spacing w:val="60"/>
      </w:rPr>
    </w:sdtEndPr>
    <w:sdtContent>
      <w:p w:rsidR="0069300D" w:rsidRDefault="0069300D" w14:paraId="084C1A5B" w14:textId="77777777">
        <w:pPr>
          <w:pStyle w:val="Footer"/>
          <w:pBdr>
            <w:top w:val="single" w:color="D9D9D9" w:themeColor="background1" w:themeShade="D9" w:sz="4" w:space="1"/>
          </w:pBdr>
          <w:rPr>
            <w:b w:val="0"/>
            <w:bCs/>
          </w:rPr>
        </w:pPr>
        <w:r>
          <w:rPr>
            <w:b w:val="0"/>
          </w:rPr>
          <w:fldChar w:fldCharType="begin"/>
        </w:r>
        <w:r>
          <w:instrText xml:space="preserve"> PAGE   \* MERGEFORMAT </w:instrText>
        </w:r>
        <w:r>
          <w:rPr>
            <w:b w:val="0"/>
          </w:rPr>
          <w:fldChar w:fldCharType="separate"/>
        </w:r>
        <w:r>
          <w:rPr>
            <w:bCs/>
            <w:noProof/>
          </w:rPr>
          <w:t>2</w:t>
        </w:r>
        <w:r>
          <w:rPr>
            <w:b w:val="0"/>
            <w:bCs/>
            <w:noProof/>
          </w:rPr>
          <w:fldChar w:fldCharType="end"/>
        </w:r>
        <w:r>
          <w:rPr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350D53" w:rsidP="00350D53" w:rsidRDefault="00350D53" w14:paraId="6A9BD3C5" w14:textId="7777777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091A" w:rsidP="0058680F" w:rsidRDefault="00DF091A" w14:paraId="5F54D836" w14:textId="77777777">
      <w:r>
        <w:separator/>
      </w:r>
    </w:p>
  </w:footnote>
  <w:footnote w:type="continuationSeparator" w:id="0">
    <w:p w:rsidR="00DF091A" w:rsidP="0058680F" w:rsidRDefault="00DF091A" w14:paraId="36D9CE0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9300D" w:rsidRDefault="0069300D" w14:paraId="53EDE088" w14:textId="77777777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3852CC4" wp14:editId="671336D7">
          <wp:simplePos x="0" y="0"/>
          <wp:positionH relativeFrom="column">
            <wp:posOffset>4998720</wp:posOffset>
          </wp:positionH>
          <wp:positionV relativeFrom="paragraph">
            <wp:posOffset>-412115</wp:posOffset>
          </wp:positionV>
          <wp:extent cx="1838960" cy="601788"/>
          <wp:effectExtent l="0" t="0" r="0" b="8255"/>
          <wp:wrapNone/>
          <wp:docPr id="185329298" name="Picture 1" descr="A blue text on a white background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329298" name="Picture 1" descr="A blue text on a white background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4972" cy="603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82BQgrCh7APNQw" int2:id="rBP13iZj">
      <int2:state int2:type="spell" int2:value="Rejected"/>
    </int2:textHash>
    <int2:textHash int2:hashCode="GYQzf8qPd+twSl" int2:id="iCfSgi0F">
      <int2:state int2:type="spell" int2:value="Rejected"/>
    </int2:textHash>
    <int2:textHash int2:hashCode="rihbxbF9B0qMMb" int2:id="9Ipwoaf8">
      <int2:state int2:type="spell" int2:value="Rejected"/>
    </int2:textHash>
    <int2:textHash int2:hashCode="CGxfOvyZbRAPZN" int2:id="XuMaViFY">
      <int2:state int2:type="spell" int2:value="Rejected"/>
    </int2:textHash>
    <int2:textHash int2:hashCode="ho0JkkCoVZUWYW" int2:id="Usrblpaj">
      <int2:state int2:type="spell" int2:value="Rejected"/>
    </int2:textHash>
    <int2:textHash int2:hashCode="AZ3B0tCGNg/2zF" int2:id="CeMLxr6B">
      <int2:state int2:type="spell" int2:value="Rejected"/>
    </int2:textHash>
    <int2:textHash int2:hashCode="tS2JS/FDcpNYtv" int2:id="0VlyZLo2">
      <int2:state int2:type="spell" int2:value="Rejected"/>
    </int2:textHash>
    <int2:textHash int2:hashCode="eBtOodhTZmlJtW" int2:id="qvnUShpO">
      <int2:state int2:type="spell" int2:value="Rejected"/>
    </int2:textHash>
    <int2:textHash int2:hashCode="3HJK8Y+91OWRif" int2:id="GGD8zTwC">
      <int2:state int2:type="spell" int2:value="Rejected"/>
    </int2:textHash>
    <int2:bookmark int2:bookmarkName="_Int_MhZVBxqT" int2:invalidationBookmarkName="" int2:hashCode="82BQgrCh7APNQw" int2:id="D9mgt15q">
      <int2:state int2:type="gram" int2:value="Rejected"/>
    </int2:bookmark>
    <int2:bookmark int2:bookmarkName="_Int_dYnio6Lb" int2:invalidationBookmarkName="" int2:hashCode="Cx6Vz9l3UZGnIk" int2:id="8Xl53dbZ">
      <int2:state int2:type="gram" int2:value="Rejected"/>
    </int2:bookmark>
    <int2:bookmark int2:bookmarkName="_Int_4cTH4PH5" int2:invalidationBookmarkName="" int2:hashCode="+iUxzlGn902gEA" int2:id="O8kBm542">
      <int2:state int2:type="gram" int2:value="Rejected"/>
    </int2:bookmark>
    <int2:bookmark int2:bookmarkName="_Int_FczkKYJM" int2:invalidationBookmarkName="" int2:hashCode="ov7v6a+8PQ9v7F" int2:id="YYFRXtJb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7f753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d75d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90D2F0C"/>
    <w:multiLevelType w:val="hybridMultilevel"/>
    <w:tmpl w:val="1C5AEA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C936E49"/>
    <w:multiLevelType w:val="hybridMultilevel"/>
    <w:tmpl w:val="4D7AB528"/>
    <w:lvl w:ilvl="0" w:tplc="42AC21EA">
      <w:start w:val="1"/>
      <w:numFmt w:val="bullet"/>
      <w:lvlText w:val="•"/>
      <w:lvlJc w:val="left"/>
      <w:pPr>
        <w:ind w:left="72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7B980BCE">
      <w:start w:val="1"/>
      <w:numFmt w:val="bullet"/>
      <w:lvlText w:val="o"/>
      <w:lvlJc w:val="left"/>
      <w:pPr>
        <w:ind w:left="230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2C925B8E">
      <w:start w:val="1"/>
      <w:numFmt w:val="bullet"/>
      <w:lvlText w:val="▪"/>
      <w:lvlJc w:val="left"/>
      <w:pPr>
        <w:ind w:left="30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B68A5C0C">
      <w:start w:val="1"/>
      <w:numFmt w:val="bullet"/>
      <w:lvlText w:val="•"/>
      <w:lvlJc w:val="left"/>
      <w:pPr>
        <w:ind w:left="374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ACA27938">
      <w:start w:val="1"/>
      <w:numFmt w:val="bullet"/>
      <w:lvlText w:val="o"/>
      <w:lvlJc w:val="left"/>
      <w:pPr>
        <w:ind w:left="446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F970C734">
      <w:start w:val="1"/>
      <w:numFmt w:val="bullet"/>
      <w:lvlText w:val="▪"/>
      <w:lvlJc w:val="left"/>
      <w:pPr>
        <w:ind w:left="518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9B3A9FF0">
      <w:start w:val="1"/>
      <w:numFmt w:val="bullet"/>
      <w:lvlText w:val="•"/>
      <w:lvlJc w:val="left"/>
      <w:pPr>
        <w:ind w:left="5901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2526A778">
      <w:start w:val="1"/>
      <w:numFmt w:val="bullet"/>
      <w:lvlText w:val="o"/>
      <w:lvlJc w:val="left"/>
      <w:pPr>
        <w:ind w:left="662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2A44FFCA">
      <w:start w:val="1"/>
      <w:numFmt w:val="bullet"/>
      <w:lvlText w:val="▪"/>
      <w:lvlJc w:val="left"/>
      <w:pPr>
        <w:ind w:left="7341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2BB56BA5"/>
    <w:multiLevelType w:val="hybridMultilevel"/>
    <w:tmpl w:val="E034E08C"/>
    <w:lvl w:ilvl="0" w:tplc="B1F45EBE">
      <w:start w:val="1"/>
      <w:numFmt w:val="bullet"/>
      <w:lvlText w:val="□"/>
      <w:lvlJc w:val="left"/>
      <w:pPr>
        <w:ind w:left="720" w:hanging="360"/>
      </w:pPr>
      <w:rPr>
        <w:rFonts w:hint="default" w:ascii="Calibri" w:hAnsi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3601931"/>
    <w:multiLevelType w:val="hybridMultilevel"/>
    <w:tmpl w:val="B26087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EC13B97"/>
    <w:multiLevelType w:val="hybridMultilevel"/>
    <w:tmpl w:val="20D61942"/>
    <w:lvl w:ilvl="0" w:tplc="B1F45EBE">
      <w:start w:val="1"/>
      <w:numFmt w:val="bullet"/>
      <w:lvlText w:val="□"/>
      <w:lvlJc w:val="left"/>
      <w:pPr>
        <w:ind w:left="720" w:hanging="360"/>
      </w:pPr>
      <w:rPr>
        <w:rFonts w:hint="default" w:ascii="Calibri" w:hAnsi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A5734AE"/>
    <w:multiLevelType w:val="hybridMultilevel"/>
    <w:tmpl w:val="49FCB5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C290C35"/>
    <w:multiLevelType w:val="hybridMultilevel"/>
    <w:tmpl w:val="DA603B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22C2922"/>
    <w:multiLevelType w:val="hybridMultilevel"/>
    <w:tmpl w:val="68027006"/>
    <w:lvl w:ilvl="0" w:tplc="B1F45EBE">
      <w:start w:val="1"/>
      <w:numFmt w:val="bullet"/>
      <w:lvlText w:val="□"/>
      <w:lvlJc w:val="left"/>
      <w:pPr>
        <w:ind w:left="720" w:hanging="360"/>
      </w:pPr>
      <w:rPr>
        <w:rFonts w:hint="default" w:ascii="Calibri" w:hAnsi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5585C26"/>
    <w:multiLevelType w:val="hybridMultilevel"/>
    <w:tmpl w:val="CE38D3A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5E443A4"/>
    <w:multiLevelType w:val="hybridMultilevel"/>
    <w:tmpl w:val="74381E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7924E5B"/>
    <w:multiLevelType w:val="hybridMultilevel"/>
    <w:tmpl w:val="9D741B84"/>
    <w:lvl w:ilvl="0" w:tplc="B1F45EBE">
      <w:start w:val="1"/>
      <w:numFmt w:val="bullet"/>
      <w:lvlText w:val="□"/>
      <w:lvlJc w:val="left"/>
      <w:pPr>
        <w:ind w:left="720" w:hanging="360"/>
      </w:pPr>
      <w:rPr>
        <w:rFonts w:hint="default" w:ascii="Calibri" w:hAnsi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A0835BD"/>
    <w:multiLevelType w:val="hybridMultilevel"/>
    <w:tmpl w:val="AD065A7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D572895"/>
    <w:multiLevelType w:val="hybridMultilevel"/>
    <w:tmpl w:val="0922C31A"/>
    <w:lvl w:ilvl="0" w:tplc="B1F45EBE">
      <w:start w:val="1"/>
      <w:numFmt w:val="bullet"/>
      <w:lvlText w:val="□"/>
      <w:lvlJc w:val="left"/>
      <w:pPr>
        <w:ind w:left="720" w:hanging="360"/>
      </w:pPr>
      <w:rPr>
        <w:rFonts w:hint="default" w:ascii="Calibri" w:hAnsi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E2A2A30"/>
    <w:multiLevelType w:val="hybridMultilevel"/>
    <w:tmpl w:val="51B05C52"/>
    <w:lvl w:ilvl="0" w:tplc="B1F45EBE">
      <w:start w:val="1"/>
      <w:numFmt w:val="bullet"/>
      <w:lvlText w:val="□"/>
      <w:lvlJc w:val="left"/>
      <w:pPr>
        <w:ind w:left="720" w:hanging="360"/>
      </w:pPr>
      <w:rPr>
        <w:rFonts w:hint="default" w:ascii="Calibri" w:hAnsi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17A5CC3"/>
    <w:multiLevelType w:val="hybridMultilevel"/>
    <w:tmpl w:val="DE8657E2"/>
    <w:lvl w:ilvl="0" w:tplc="B1F45EBE">
      <w:start w:val="1"/>
      <w:numFmt w:val="bullet"/>
      <w:lvlText w:val="□"/>
      <w:lvlJc w:val="left"/>
      <w:pPr>
        <w:ind w:left="720" w:hanging="360"/>
      </w:pPr>
      <w:rPr>
        <w:rFonts w:hint="default" w:ascii="Calibri" w:hAnsi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A2010EA"/>
    <w:multiLevelType w:val="hybridMultilevel"/>
    <w:tmpl w:val="10F60FA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71511386"/>
    <w:multiLevelType w:val="hybridMultilevel"/>
    <w:tmpl w:val="6810B37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8"/>
  </w:num>
  <w:num w:numId="18">
    <w:abstractNumId w:val="17"/>
  </w:num>
  <w:num w:numId="1" w16cid:durableId="839540833">
    <w:abstractNumId w:val="11"/>
  </w:num>
  <w:num w:numId="2" w16cid:durableId="680739714">
    <w:abstractNumId w:val="0"/>
  </w:num>
  <w:num w:numId="3" w16cid:durableId="1067648914">
    <w:abstractNumId w:val="6"/>
  </w:num>
  <w:num w:numId="4" w16cid:durableId="31003919">
    <w:abstractNumId w:val="9"/>
  </w:num>
  <w:num w:numId="5" w16cid:durableId="1298730118">
    <w:abstractNumId w:val="3"/>
  </w:num>
  <w:num w:numId="6" w16cid:durableId="1453942457">
    <w:abstractNumId w:val="4"/>
  </w:num>
  <w:num w:numId="7" w16cid:durableId="187253615">
    <w:abstractNumId w:val="5"/>
  </w:num>
  <w:num w:numId="8" w16cid:durableId="522666686">
    <w:abstractNumId w:val="13"/>
  </w:num>
  <w:num w:numId="9" w16cid:durableId="836001804">
    <w:abstractNumId w:val="14"/>
  </w:num>
  <w:num w:numId="10" w16cid:durableId="1400397966">
    <w:abstractNumId w:val="10"/>
  </w:num>
  <w:num w:numId="11" w16cid:durableId="1176379334">
    <w:abstractNumId w:val="2"/>
  </w:num>
  <w:num w:numId="12" w16cid:durableId="203755675">
    <w:abstractNumId w:val="7"/>
  </w:num>
  <w:num w:numId="13" w16cid:durableId="235940992">
    <w:abstractNumId w:val="12"/>
  </w:num>
  <w:num w:numId="14" w16cid:durableId="1243099263">
    <w:abstractNumId w:val="8"/>
  </w:num>
  <w:num w:numId="15" w16cid:durableId="626199810">
    <w:abstractNumId w:val="1"/>
  </w:num>
  <w:num w:numId="16" w16cid:durableId="1974480183">
    <w:abstractNumId w:val="16"/>
  </w:num>
  <w:num w:numId="17" w16cid:durableId="243614233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removePersonalInformation/>
  <w:removeDateAndTime/>
  <w:proofState w:spelling="clean" w:grammar="dirty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FE0"/>
    <w:rsid w:val="00000000"/>
    <w:rsid w:val="0000117B"/>
    <w:rsid w:val="0000563C"/>
    <w:rsid w:val="000069FB"/>
    <w:rsid w:val="00021982"/>
    <w:rsid w:val="0003B388"/>
    <w:rsid w:val="0004394E"/>
    <w:rsid w:val="000B30FB"/>
    <w:rsid w:val="000B4E5F"/>
    <w:rsid w:val="000B7543"/>
    <w:rsid w:val="000C5CB2"/>
    <w:rsid w:val="00122C76"/>
    <w:rsid w:val="001232C8"/>
    <w:rsid w:val="00123C6D"/>
    <w:rsid w:val="00130678"/>
    <w:rsid w:val="00135271"/>
    <w:rsid w:val="001517D4"/>
    <w:rsid w:val="00153445"/>
    <w:rsid w:val="00166E62"/>
    <w:rsid w:val="0017D540"/>
    <w:rsid w:val="001846B2"/>
    <w:rsid w:val="001A0A4B"/>
    <w:rsid w:val="001A5219"/>
    <w:rsid w:val="001B4863"/>
    <w:rsid w:val="001C4DBE"/>
    <w:rsid w:val="001E54DB"/>
    <w:rsid w:val="001E6F85"/>
    <w:rsid w:val="001F57F7"/>
    <w:rsid w:val="00233D8A"/>
    <w:rsid w:val="00237CC7"/>
    <w:rsid w:val="00243A0A"/>
    <w:rsid w:val="0027145F"/>
    <w:rsid w:val="002762DB"/>
    <w:rsid w:val="0028182B"/>
    <w:rsid w:val="0029531E"/>
    <w:rsid w:val="002A103F"/>
    <w:rsid w:val="002D617B"/>
    <w:rsid w:val="002E27E8"/>
    <w:rsid w:val="003033F2"/>
    <w:rsid w:val="00314AB7"/>
    <w:rsid w:val="00316161"/>
    <w:rsid w:val="003238F9"/>
    <w:rsid w:val="003428EC"/>
    <w:rsid w:val="00350D53"/>
    <w:rsid w:val="003802C7"/>
    <w:rsid w:val="00393FE0"/>
    <w:rsid w:val="003A2812"/>
    <w:rsid w:val="003B4002"/>
    <w:rsid w:val="003D1CD0"/>
    <w:rsid w:val="003D4678"/>
    <w:rsid w:val="003D4D40"/>
    <w:rsid w:val="003E35DA"/>
    <w:rsid w:val="003F6EB6"/>
    <w:rsid w:val="003F7541"/>
    <w:rsid w:val="00401062"/>
    <w:rsid w:val="0043632A"/>
    <w:rsid w:val="00445B76"/>
    <w:rsid w:val="00456CF8"/>
    <w:rsid w:val="00482827"/>
    <w:rsid w:val="004918A6"/>
    <w:rsid w:val="004967F9"/>
    <w:rsid w:val="004A58D2"/>
    <w:rsid w:val="004A5DC4"/>
    <w:rsid w:val="004B6355"/>
    <w:rsid w:val="004E0A0E"/>
    <w:rsid w:val="004F2F18"/>
    <w:rsid w:val="004F2F32"/>
    <w:rsid w:val="004F38EC"/>
    <w:rsid w:val="00503DCB"/>
    <w:rsid w:val="00510F45"/>
    <w:rsid w:val="005265ED"/>
    <w:rsid w:val="0053523F"/>
    <w:rsid w:val="00536761"/>
    <w:rsid w:val="005378E9"/>
    <w:rsid w:val="00546A3B"/>
    <w:rsid w:val="0055694F"/>
    <w:rsid w:val="00557B53"/>
    <w:rsid w:val="00561596"/>
    <w:rsid w:val="00561EB2"/>
    <w:rsid w:val="00571D28"/>
    <w:rsid w:val="00572C85"/>
    <w:rsid w:val="0058680F"/>
    <w:rsid w:val="005927CC"/>
    <w:rsid w:val="005A18DF"/>
    <w:rsid w:val="005D308C"/>
    <w:rsid w:val="005D39DC"/>
    <w:rsid w:val="005F4203"/>
    <w:rsid w:val="0060304D"/>
    <w:rsid w:val="006273E3"/>
    <w:rsid w:val="0063233B"/>
    <w:rsid w:val="00635A59"/>
    <w:rsid w:val="00656CDE"/>
    <w:rsid w:val="00685458"/>
    <w:rsid w:val="0069300D"/>
    <w:rsid w:val="00695361"/>
    <w:rsid w:val="00696D04"/>
    <w:rsid w:val="006A6B69"/>
    <w:rsid w:val="006C2FF7"/>
    <w:rsid w:val="006C5197"/>
    <w:rsid w:val="006D6E83"/>
    <w:rsid w:val="006E26E6"/>
    <w:rsid w:val="007064BC"/>
    <w:rsid w:val="00733643"/>
    <w:rsid w:val="007421AA"/>
    <w:rsid w:val="00755AF9"/>
    <w:rsid w:val="007628D7"/>
    <w:rsid w:val="007854EA"/>
    <w:rsid w:val="00792C53"/>
    <w:rsid w:val="00792D9A"/>
    <w:rsid w:val="007D7966"/>
    <w:rsid w:val="007E00CC"/>
    <w:rsid w:val="007E55B4"/>
    <w:rsid w:val="007F13F3"/>
    <w:rsid w:val="00811D14"/>
    <w:rsid w:val="00816976"/>
    <w:rsid w:val="00836A25"/>
    <w:rsid w:val="008408CF"/>
    <w:rsid w:val="00846417"/>
    <w:rsid w:val="00851766"/>
    <w:rsid w:val="008A5B25"/>
    <w:rsid w:val="008B32F1"/>
    <w:rsid w:val="008B33BD"/>
    <w:rsid w:val="008B4AB9"/>
    <w:rsid w:val="008B58E1"/>
    <w:rsid w:val="008B6475"/>
    <w:rsid w:val="008C5930"/>
    <w:rsid w:val="008D45D9"/>
    <w:rsid w:val="008D6306"/>
    <w:rsid w:val="008D7004"/>
    <w:rsid w:val="008D7DBA"/>
    <w:rsid w:val="008E20B6"/>
    <w:rsid w:val="008E590C"/>
    <w:rsid w:val="0091681C"/>
    <w:rsid w:val="00954461"/>
    <w:rsid w:val="0095543B"/>
    <w:rsid w:val="00981289"/>
    <w:rsid w:val="00983B96"/>
    <w:rsid w:val="009B06D0"/>
    <w:rsid w:val="009B588E"/>
    <w:rsid w:val="009C081C"/>
    <w:rsid w:val="009C58C2"/>
    <w:rsid w:val="009E7834"/>
    <w:rsid w:val="00A02555"/>
    <w:rsid w:val="00A1546F"/>
    <w:rsid w:val="00A347CF"/>
    <w:rsid w:val="00A3626F"/>
    <w:rsid w:val="00A47746"/>
    <w:rsid w:val="00A55030"/>
    <w:rsid w:val="00A6621B"/>
    <w:rsid w:val="00A7247E"/>
    <w:rsid w:val="00A92B24"/>
    <w:rsid w:val="00A978F9"/>
    <w:rsid w:val="00AA508B"/>
    <w:rsid w:val="00AB36A4"/>
    <w:rsid w:val="00AC7F46"/>
    <w:rsid w:val="00AD02AE"/>
    <w:rsid w:val="00AD18F0"/>
    <w:rsid w:val="00AE00A5"/>
    <w:rsid w:val="00B04497"/>
    <w:rsid w:val="00B14286"/>
    <w:rsid w:val="00B15EBB"/>
    <w:rsid w:val="00B255A0"/>
    <w:rsid w:val="00B400AF"/>
    <w:rsid w:val="00B41D06"/>
    <w:rsid w:val="00B41DA0"/>
    <w:rsid w:val="00B44424"/>
    <w:rsid w:val="00B53CF3"/>
    <w:rsid w:val="00B60D68"/>
    <w:rsid w:val="00B735D9"/>
    <w:rsid w:val="00B7421E"/>
    <w:rsid w:val="00BA788F"/>
    <w:rsid w:val="00C055DE"/>
    <w:rsid w:val="00C0619C"/>
    <w:rsid w:val="00C121CC"/>
    <w:rsid w:val="00C25EC8"/>
    <w:rsid w:val="00C27D11"/>
    <w:rsid w:val="00C36583"/>
    <w:rsid w:val="00C6250D"/>
    <w:rsid w:val="00C65329"/>
    <w:rsid w:val="00C65A51"/>
    <w:rsid w:val="00C66D4A"/>
    <w:rsid w:val="00CB498C"/>
    <w:rsid w:val="00CC32FA"/>
    <w:rsid w:val="00CD378B"/>
    <w:rsid w:val="00CD412B"/>
    <w:rsid w:val="00CD4ACF"/>
    <w:rsid w:val="00CD61B3"/>
    <w:rsid w:val="00CE1BAA"/>
    <w:rsid w:val="00D151CE"/>
    <w:rsid w:val="00D2760F"/>
    <w:rsid w:val="00D6019B"/>
    <w:rsid w:val="00D72D1E"/>
    <w:rsid w:val="00D87791"/>
    <w:rsid w:val="00D92A4B"/>
    <w:rsid w:val="00D93E61"/>
    <w:rsid w:val="00DB7A67"/>
    <w:rsid w:val="00DD4007"/>
    <w:rsid w:val="00DD4D0E"/>
    <w:rsid w:val="00DD7557"/>
    <w:rsid w:val="00DF091A"/>
    <w:rsid w:val="00DF5273"/>
    <w:rsid w:val="00E0122E"/>
    <w:rsid w:val="00E024F0"/>
    <w:rsid w:val="00E054BD"/>
    <w:rsid w:val="00E342DA"/>
    <w:rsid w:val="00E40985"/>
    <w:rsid w:val="00E62773"/>
    <w:rsid w:val="00E84482"/>
    <w:rsid w:val="00E9663C"/>
    <w:rsid w:val="00ED08F6"/>
    <w:rsid w:val="00ED1E1E"/>
    <w:rsid w:val="00EE3D43"/>
    <w:rsid w:val="00EE5986"/>
    <w:rsid w:val="00F02405"/>
    <w:rsid w:val="00F1000C"/>
    <w:rsid w:val="00F341ED"/>
    <w:rsid w:val="00F458C9"/>
    <w:rsid w:val="00F5797B"/>
    <w:rsid w:val="00F85BF5"/>
    <w:rsid w:val="00F86C89"/>
    <w:rsid w:val="00FF7F28"/>
    <w:rsid w:val="012618C6"/>
    <w:rsid w:val="012C86AA"/>
    <w:rsid w:val="026026EC"/>
    <w:rsid w:val="0260B326"/>
    <w:rsid w:val="02874E0A"/>
    <w:rsid w:val="03428AED"/>
    <w:rsid w:val="0369FD82"/>
    <w:rsid w:val="036A8145"/>
    <w:rsid w:val="044BEF2F"/>
    <w:rsid w:val="04DFCA27"/>
    <w:rsid w:val="05713CB7"/>
    <w:rsid w:val="070856A0"/>
    <w:rsid w:val="07A3E137"/>
    <w:rsid w:val="07AB4465"/>
    <w:rsid w:val="07CEF57E"/>
    <w:rsid w:val="07E915BD"/>
    <w:rsid w:val="07E98EFE"/>
    <w:rsid w:val="07EB1ED7"/>
    <w:rsid w:val="07EC3FA7"/>
    <w:rsid w:val="0873F8BE"/>
    <w:rsid w:val="08F8FCBE"/>
    <w:rsid w:val="094AEBF6"/>
    <w:rsid w:val="0987A4F9"/>
    <w:rsid w:val="099B8934"/>
    <w:rsid w:val="09FAC78A"/>
    <w:rsid w:val="0B0D39BE"/>
    <w:rsid w:val="0B0F3F31"/>
    <w:rsid w:val="0B918B5D"/>
    <w:rsid w:val="0BF5F0A8"/>
    <w:rsid w:val="0C4B5225"/>
    <w:rsid w:val="0D3C3E70"/>
    <w:rsid w:val="0D5D873D"/>
    <w:rsid w:val="0D65F543"/>
    <w:rsid w:val="0E9F990D"/>
    <w:rsid w:val="0F2ACF07"/>
    <w:rsid w:val="0F32201F"/>
    <w:rsid w:val="0F5F3580"/>
    <w:rsid w:val="0F6ECEE9"/>
    <w:rsid w:val="0F6ECEE9"/>
    <w:rsid w:val="0FD7293F"/>
    <w:rsid w:val="0FEE994D"/>
    <w:rsid w:val="1007439F"/>
    <w:rsid w:val="1043166D"/>
    <w:rsid w:val="1216F0FE"/>
    <w:rsid w:val="1286F319"/>
    <w:rsid w:val="12F6EFFC"/>
    <w:rsid w:val="138EA21E"/>
    <w:rsid w:val="13A7AE17"/>
    <w:rsid w:val="13A9969F"/>
    <w:rsid w:val="15209101"/>
    <w:rsid w:val="1542D02F"/>
    <w:rsid w:val="154EAFF0"/>
    <w:rsid w:val="156DAA0D"/>
    <w:rsid w:val="164253EC"/>
    <w:rsid w:val="16CDD086"/>
    <w:rsid w:val="16E03420"/>
    <w:rsid w:val="17818DFB"/>
    <w:rsid w:val="1790C26E"/>
    <w:rsid w:val="182C372F"/>
    <w:rsid w:val="18E97DEA"/>
    <w:rsid w:val="1912691C"/>
    <w:rsid w:val="191F9477"/>
    <w:rsid w:val="193530C7"/>
    <w:rsid w:val="19438385"/>
    <w:rsid w:val="1A522C61"/>
    <w:rsid w:val="1A9CD86A"/>
    <w:rsid w:val="1AA0E0D8"/>
    <w:rsid w:val="1ABF23FE"/>
    <w:rsid w:val="1AFD891C"/>
    <w:rsid w:val="1B838EC0"/>
    <w:rsid w:val="1C1AAFBB"/>
    <w:rsid w:val="1CB0D795"/>
    <w:rsid w:val="1D4304CF"/>
    <w:rsid w:val="1D48A83C"/>
    <w:rsid w:val="1D57E927"/>
    <w:rsid w:val="1DAB9F48"/>
    <w:rsid w:val="1DF3C13C"/>
    <w:rsid w:val="1E26B28B"/>
    <w:rsid w:val="1F09507B"/>
    <w:rsid w:val="1F6BAD9A"/>
    <w:rsid w:val="1FC7E111"/>
    <w:rsid w:val="2015A782"/>
    <w:rsid w:val="2057168D"/>
    <w:rsid w:val="21846DC8"/>
    <w:rsid w:val="22076777"/>
    <w:rsid w:val="2273A0D6"/>
    <w:rsid w:val="22A96D16"/>
    <w:rsid w:val="23B3F6E0"/>
    <w:rsid w:val="23C69157"/>
    <w:rsid w:val="2539D87B"/>
    <w:rsid w:val="2605719D"/>
    <w:rsid w:val="260D4E85"/>
    <w:rsid w:val="26542CFD"/>
    <w:rsid w:val="27647AD4"/>
    <w:rsid w:val="27C975B1"/>
    <w:rsid w:val="292DE42E"/>
    <w:rsid w:val="293FE141"/>
    <w:rsid w:val="2A890CD6"/>
    <w:rsid w:val="2AA23104"/>
    <w:rsid w:val="2B202613"/>
    <w:rsid w:val="2B4F8F5E"/>
    <w:rsid w:val="2C7515EC"/>
    <w:rsid w:val="2CB14F3D"/>
    <w:rsid w:val="2D9F4D04"/>
    <w:rsid w:val="2DA0EE1E"/>
    <w:rsid w:val="2DD22859"/>
    <w:rsid w:val="2DDE9F57"/>
    <w:rsid w:val="2E08812C"/>
    <w:rsid w:val="2E4C7E24"/>
    <w:rsid w:val="2F38DD96"/>
    <w:rsid w:val="2F88E977"/>
    <w:rsid w:val="2FCBD87B"/>
    <w:rsid w:val="30C7260C"/>
    <w:rsid w:val="30CFE755"/>
    <w:rsid w:val="30ECE8F0"/>
    <w:rsid w:val="313663AC"/>
    <w:rsid w:val="315D01ED"/>
    <w:rsid w:val="31E7AD53"/>
    <w:rsid w:val="324E0E3B"/>
    <w:rsid w:val="327EF3B8"/>
    <w:rsid w:val="32C5C461"/>
    <w:rsid w:val="32F5E46A"/>
    <w:rsid w:val="33320777"/>
    <w:rsid w:val="335773D6"/>
    <w:rsid w:val="339AF313"/>
    <w:rsid w:val="33E5E38A"/>
    <w:rsid w:val="3408DA1E"/>
    <w:rsid w:val="3485C22F"/>
    <w:rsid w:val="34BD608B"/>
    <w:rsid w:val="34CD0932"/>
    <w:rsid w:val="34F2FFDF"/>
    <w:rsid w:val="36618B32"/>
    <w:rsid w:val="367046C9"/>
    <w:rsid w:val="36727962"/>
    <w:rsid w:val="36B50F2C"/>
    <w:rsid w:val="36BE653F"/>
    <w:rsid w:val="371C846C"/>
    <w:rsid w:val="37B7A237"/>
    <w:rsid w:val="381481B5"/>
    <w:rsid w:val="387BA8AD"/>
    <w:rsid w:val="39635112"/>
    <w:rsid w:val="397B1C65"/>
    <w:rsid w:val="39B96132"/>
    <w:rsid w:val="39E31F04"/>
    <w:rsid w:val="39EB3ED7"/>
    <w:rsid w:val="3A3D87E7"/>
    <w:rsid w:val="3AB5A452"/>
    <w:rsid w:val="3B2F9EFD"/>
    <w:rsid w:val="3B35E337"/>
    <w:rsid w:val="3BFCFCB9"/>
    <w:rsid w:val="3C0A2BB3"/>
    <w:rsid w:val="3DD20740"/>
    <w:rsid w:val="3E1C6F11"/>
    <w:rsid w:val="3E2BEE37"/>
    <w:rsid w:val="3E45E2AA"/>
    <w:rsid w:val="3E7800C8"/>
    <w:rsid w:val="3E8E9BE6"/>
    <w:rsid w:val="3F695B14"/>
    <w:rsid w:val="403BFDE0"/>
    <w:rsid w:val="411FD704"/>
    <w:rsid w:val="4133CCD6"/>
    <w:rsid w:val="41A06D2B"/>
    <w:rsid w:val="41C27704"/>
    <w:rsid w:val="41D59411"/>
    <w:rsid w:val="423E01B6"/>
    <w:rsid w:val="4261CA68"/>
    <w:rsid w:val="42A4191D"/>
    <w:rsid w:val="43D21D9D"/>
    <w:rsid w:val="43DBBD6C"/>
    <w:rsid w:val="43EFB3D6"/>
    <w:rsid w:val="4417DDF8"/>
    <w:rsid w:val="445F5A46"/>
    <w:rsid w:val="45243CC8"/>
    <w:rsid w:val="453D2154"/>
    <w:rsid w:val="4560ECE6"/>
    <w:rsid w:val="473BBFD8"/>
    <w:rsid w:val="47791674"/>
    <w:rsid w:val="47DC06F2"/>
    <w:rsid w:val="48A8E0D9"/>
    <w:rsid w:val="49487472"/>
    <w:rsid w:val="498EA84E"/>
    <w:rsid w:val="49F3FF2A"/>
    <w:rsid w:val="4BA85C04"/>
    <w:rsid w:val="4BE08EFD"/>
    <w:rsid w:val="4BEC0FB9"/>
    <w:rsid w:val="4C46C5B8"/>
    <w:rsid w:val="4C771DBA"/>
    <w:rsid w:val="4C9042FF"/>
    <w:rsid w:val="4D091974"/>
    <w:rsid w:val="4D6A7B40"/>
    <w:rsid w:val="4D6BC01D"/>
    <w:rsid w:val="4D9AA09F"/>
    <w:rsid w:val="4E3985FC"/>
    <w:rsid w:val="4EBBD626"/>
    <w:rsid w:val="4F13D66F"/>
    <w:rsid w:val="4F14502C"/>
    <w:rsid w:val="4FA88A5C"/>
    <w:rsid w:val="50017306"/>
    <w:rsid w:val="50A5A739"/>
    <w:rsid w:val="50AC2485"/>
    <w:rsid w:val="50F7C231"/>
    <w:rsid w:val="5151B504"/>
    <w:rsid w:val="51BFF4BB"/>
    <w:rsid w:val="51C10BFD"/>
    <w:rsid w:val="52B036DF"/>
    <w:rsid w:val="52D32B60"/>
    <w:rsid w:val="5447D3A3"/>
    <w:rsid w:val="55746056"/>
    <w:rsid w:val="55C52D94"/>
    <w:rsid w:val="567C9A23"/>
    <w:rsid w:val="56C042DC"/>
    <w:rsid w:val="572EAA61"/>
    <w:rsid w:val="575AEFAD"/>
    <w:rsid w:val="579EA23B"/>
    <w:rsid w:val="57E2AADE"/>
    <w:rsid w:val="58273B42"/>
    <w:rsid w:val="589E5DD7"/>
    <w:rsid w:val="58A20EB6"/>
    <w:rsid w:val="58E06423"/>
    <w:rsid w:val="58E94652"/>
    <w:rsid w:val="593383DB"/>
    <w:rsid w:val="595C5D68"/>
    <w:rsid w:val="59707DD1"/>
    <w:rsid w:val="59896327"/>
    <w:rsid w:val="59A998EA"/>
    <w:rsid w:val="5A08DCB5"/>
    <w:rsid w:val="5AD2C832"/>
    <w:rsid w:val="5B247F8B"/>
    <w:rsid w:val="5BA5716A"/>
    <w:rsid w:val="5C352812"/>
    <w:rsid w:val="5C368772"/>
    <w:rsid w:val="5CA22090"/>
    <w:rsid w:val="5D2A7E34"/>
    <w:rsid w:val="5D37C811"/>
    <w:rsid w:val="5D4418B4"/>
    <w:rsid w:val="5D51A4AF"/>
    <w:rsid w:val="5E94EA7C"/>
    <w:rsid w:val="5EB8B614"/>
    <w:rsid w:val="5EC5760C"/>
    <w:rsid w:val="60D690D6"/>
    <w:rsid w:val="61872C19"/>
    <w:rsid w:val="62668CCC"/>
    <w:rsid w:val="62B766B2"/>
    <w:rsid w:val="62BC63EC"/>
    <w:rsid w:val="63783CCC"/>
    <w:rsid w:val="63A91E36"/>
    <w:rsid w:val="63A91E36"/>
    <w:rsid w:val="653F0ABC"/>
    <w:rsid w:val="65788516"/>
    <w:rsid w:val="65831F1D"/>
    <w:rsid w:val="65B0B184"/>
    <w:rsid w:val="65F34A35"/>
    <w:rsid w:val="661EA513"/>
    <w:rsid w:val="665FAF7F"/>
    <w:rsid w:val="67A4C48C"/>
    <w:rsid w:val="68A99A87"/>
    <w:rsid w:val="697F5EC9"/>
    <w:rsid w:val="6AC1A9DC"/>
    <w:rsid w:val="6AFF816A"/>
    <w:rsid w:val="6B349392"/>
    <w:rsid w:val="6B50EAE9"/>
    <w:rsid w:val="6BB310F9"/>
    <w:rsid w:val="6C177245"/>
    <w:rsid w:val="6C43E66A"/>
    <w:rsid w:val="6CC337BF"/>
    <w:rsid w:val="6CDEFCB9"/>
    <w:rsid w:val="6D393666"/>
    <w:rsid w:val="6D4477BB"/>
    <w:rsid w:val="6DAE6B7C"/>
    <w:rsid w:val="6DCFA02B"/>
    <w:rsid w:val="6E36C0D7"/>
    <w:rsid w:val="6E47B7E7"/>
    <w:rsid w:val="6FF178CA"/>
    <w:rsid w:val="70C0273D"/>
    <w:rsid w:val="7304D050"/>
    <w:rsid w:val="731A5BAD"/>
    <w:rsid w:val="73325782"/>
    <w:rsid w:val="733ADEDA"/>
    <w:rsid w:val="7353DABC"/>
    <w:rsid w:val="73581B6B"/>
    <w:rsid w:val="7444F70A"/>
    <w:rsid w:val="75380824"/>
    <w:rsid w:val="764918D6"/>
    <w:rsid w:val="7666D04D"/>
    <w:rsid w:val="76B5070A"/>
    <w:rsid w:val="76E626ED"/>
    <w:rsid w:val="77C6AEA0"/>
    <w:rsid w:val="77FA3F9B"/>
    <w:rsid w:val="78B4DEBB"/>
    <w:rsid w:val="78CF7BB1"/>
    <w:rsid w:val="78E37195"/>
    <w:rsid w:val="7959FFA2"/>
    <w:rsid w:val="7966BF69"/>
    <w:rsid w:val="79B5C7AB"/>
    <w:rsid w:val="79CBAFF4"/>
    <w:rsid w:val="7A151B2E"/>
    <w:rsid w:val="7A83A5BB"/>
    <w:rsid w:val="7AF64306"/>
    <w:rsid w:val="7BDAD95C"/>
    <w:rsid w:val="7C9C4D31"/>
    <w:rsid w:val="7CD05D14"/>
    <w:rsid w:val="7D61EF35"/>
    <w:rsid w:val="7E0BC7CD"/>
    <w:rsid w:val="7E992CCC"/>
    <w:rsid w:val="7EDBD6F7"/>
    <w:rsid w:val="7F4F1E0A"/>
    <w:rsid w:val="7F5A1EA1"/>
    <w:rsid w:val="7FA549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DA2277"/>
  <w15:docId w15:val="{4404A6EE-31F6-424C-A2BC-2A2FC84AA9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069FB"/>
    <w:pPr>
      <w:spacing w:before="60" w:after="60" w:line="250" w:lineRule="auto"/>
    </w:pPr>
    <w:rPr>
      <w:rFonts w:cs="Times New Roman (Body CS)"/>
      <w:spacing w:val="1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2DA"/>
    <w:pPr>
      <w:keepNext/>
      <w:keepLines/>
      <w:spacing w:before="120" w:after="120" w:line="240" w:lineRule="auto"/>
      <w:outlineLvl w:val="0"/>
    </w:pPr>
    <w:rPr>
      <w:rFonts w:cs="Times New Roman (Headings CS)" w:asciiTheme="majorHAnsi" w:hAnsiTheme="majorHAnsi" w:eastAsiaTheme="majorEastAsia"/>
      <w:b/>
      <w:bCs/>
      <w:caps/>
      <w:color w:val="9E2E20" w:themeColor="accent6" w:themeShade="80"/>
      <w:spacing w:val="20"/>
      <w:sz w:val="24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3A0A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1846B2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1846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5A59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E342DA"/>
    <w:pPr>
      <w:spacing w:before="0" w:after="360"/>
      <w:contextualSpacing/>
    </w:pPr>
    <w:rPr>
      <w:rFonts w:cs="Times New Roman (Headings CS)" w:asciiTheme="majorHAnsi" w:hAnsiTheme="majorHAnsi" w:eastAsiaTheme="majorEastAsia"/>
      <w:caps/>
      <w:noProof/>
      <w:color w:val="515F23" w:themeColor="accent5"/>
      <w:kern w:val="28"/>
      <w:sz w:val="60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E342DA"/>
    <w:rPr>
      <w:rFonts w:cs="Times New Roman (Headings CS)" w:asciiTheme="majorHAnsi" w:hAnsiTheme="majorHAnsi" w:eastAsiaTheme="majorEastAsia"/>
      <w:caps/>
      <w:noProof/>
      <w:color w:val="515F23" w:themeColor="accent5"/>
      <w:spacing w:val="10"/>
      <w:kern w:val="28"/>
      <w:sz w:val="60"/>
      <w:szCs w:val="52"/>
    </w:rPr>
  </w:style>
  <w:style w:type="character" w:styleId="Heading1Char" w:customStyle="1">
    <w:name w:val="Heading 1 Char"/>
    <w:basedOn w:val="DefaultParagraphFont"/>
    <w:link w:val="Heading1"/>
    <w:uiPriority w:val="9"/>
    <w:rsid w:val="00E342DA"/>
    <w:rPr>
      <w:rFonts w:cs="Times New Roman (Headings CS)" w:asciiTheme="majorHAnsi" w:hAnsiTheme="majorHAnsi" w:eastAsiaTheme="majorEastAsia"/>
      <w:b/>
      <w:bCs/>
      <w:caps/>
      <w:color w:val="9E2E20" w:themeColor="accent6" w:themeShade="80"/>
      <w:spacing w:val="20"/>
      <w:szCs w:val="32"/>
    </w:rPr>
  </w:style>
  <w:style w:type="paragraph" w:styleId="checklistindent" w:customStyle="1">
    <w:name w:val="checklist indent"/>
    <w:basedOn w:val="Normal"/>
    <w:qFormat/>
    <w:rsid w:val="008B33BD"/>
    <w:pPr>
      <w:ind w:left="357" w:hanging="357"/>
    </w:pPr>
  </w:style>
  <w:style w:type="paragraph" w:styleId="Header">
    <w:name w:val="header"/>
    <w:basedOn w:val="Normal"/>
    <w:link w:val="HeaderChar"/>
    <w:uiPriority w:val="99"/>
    <w:unhideWhenUsed/>
    <w:rsid w:val="00350D53"/>
    <w:pPr>
      <w:tabs>
        <w:tab w:val="center" w:pos="4513"/>
        <w:tab w:val="right" w:pos="9026"/>
      </w:tabs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0D53"/>
    <w:rPr>
      <w:sz w:val="21"/>
    </w:rPr>
  </w:style>
  <w:style w:type="paragraph" w:styleId="Footer">
    <w:name w:val="footer"/>
    <w:basedOn w:val="Normal"/>
    <w:link w:val="FooterChar"/>
    <w:uiPriority w:val="99"/>
    <w:rsid w:val="00F02405"/>
    <w:pPr>
      <w:tabs>
        <w:tab w:val="center" w:pos="4513"/>
        <w:tab w:val="right" w:pos="9026"/>
      </w:tabs>
      <w:spacing w:before="0" w:after="0" w:line="240" w:lineRule="auto"/>
    </w:pPr>
    <w:rPr>
      <w:b/>
      <w:caps/>
      <w:color w:val="515F23" w:themeColor="accent5"/>
      <w:sz w:val="16"/>
    </w:rPr>
  </w:style>
  <w:style w:type="character" w:styleId="FooterChar" w:customStyle="1">
    <w:name w:val="Footer Char"/>
    <w:basedOn w:val="DefaultParagraphFont"/>
    <w:link w:val="Footer"/>
    <w:uiPriority w:val="99"/>
    <w:rsid w:val="00E342DA"/>
    <w:rPr>
      <w:rFonts w:ascii="Century Gothic" w:hAnsi="Century Gothic" w:cs="Times New Roman (Body CS)"/>
      <w:b/>
      <w:caps/>
      <w:color w:val="515F23" w:themeColor="accent5"/>
      <w:spacing w:val="10"/>
      <w:sz w:val="16"/>
    </w:rPr>
  </w:style>
  <w:style w:type="table" w:styleId="TableGrid">
    <w:name w:val="Table Grid"/>
    <w:basedOn w:val="TableNormal"/>
    <w:uiPriority w:val="59"/>
    <w:rsid w:val="009B06D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E342DA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0069F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rsid w:val="000069FB"/>
    <w:pPr>
      <w:numPr>
        <w:ilvl w:val="1"/>
      </w:numPr>
      <w:spacing w:after="160"/>
    </w:pPr>
    <w:rPr>
      <w:rFonts w:cstheme="minorBidi"/>
      <w:color w:val="5A5A5A" w:themeColor="text1" w:themeTint="A5"/>
      <w:spacing w:val="15"/>
      <w:sz w:val="22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0069FB"/>
    <w:rPr>
      <w:color w:val="5A5A5A" w:themeColor="text1" w:themeTint="A5"/>
      <w:spacing w:val="15"/>
      <w:sz w:val="22"/>
      <w:szCs w:val="22"/>
    </w:rPr>
  </w:style>
  <w:style w:type="character" w:styleId="print1" w:customStyle="1">
    <w:name w:val="print1"/>
    <w:uiPriority w:val="99"/>
    <w:rsid w:val="00EE3D43"/>
    <w:rPr>
      <w:rFonts w:hint="default" w:ascii="Verdana" w:hAnsi="Verdana"/>
      <w:color w:val="333333"/>
      <w:sz w:val="18"/>
    </w:rPr>
  </w:style>
  <w:style w:type="table" w:styleId="PlainTable3">
    <w:name w:val="Plain Table 3"/>
    <w:basedOn w:val="TableNormal"/>
    <w:uiPriority w:val="99"/>
    <w:rsid w:val="004F2F3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130678"/>
    <w:tblPr>
      <w:tblStyleRowBandSize w:val="1"/>
      <w:tblStyleColBandSize w:val="1"/>
      <w:tblBorders>
        <w:top w:val="single" w:color="B8B0ED" w:themeColor="accent2" w:sz="4" w:space="0"/>
        <w:left w:val="single" w:color="B8B0ED" w:themeColor="accent2" w:sz="4" w:space="0"/>
        <w:bottom w:val="single" w:color="B8B0ED" w:themeColor="accent2" w:sz="4" w:space="0"/>
        <w:right w:val="single" w:color="B8B0E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8B0ED" w:themeFill="accent2"/>
      </w:tcPr>
    </w:tblStylePr>
    <w:tblStylePr w:type="lastRow">
      <w:rPr>
        <w:b/>
        <w:bCs/>
      </w:rPr>
      <w:tblPr/>
      <w:tcPr>
        <w:tcBorders>
          <w:top w:val="double" w:color="B8B0E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8B0ED" w:themeColor="accent2" w:sz="4" w:space="0"/>
          <w:right w:val="single" w:color="B8B0ED" w:themeColor="accent2" w:sz="4" w:space="0"/>
        </w:tcBorders>
      </w:tcPr>
    </w:tblStylePr>
    <w:tblStylePr w:type="band1Horz">
      <w:tblPr/>
      <w:tcPr>
        <w:tcBorders>
          <w:top w:val="single" w:color="B8B0ED" w:themeColor="accent2" w:sz="4" w:space="0"/>
          <w:bottom w:val="single" w:color="B8B0E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8B0ED" w:themeColor="accent2" w:sz="4" w:space="0"/>
          <w:left w:val="nil"/>
        </w:tcBorders>
      </w:tcPr>
    </w:tblStylePr>
    <w:tblStylePr w:type="swCell">
      <w:tblPr/>
      <w:tcPr>
        <w:tcBorders>
          <w:top w:val="double" w:color="B8B0ED" w:themeColor="accent2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130678"/>
    <w:tblPr>
      <w:tblStyleRowBandSize w:val="1"/>
      <w:tblStyleColBandSize w:val="1"/>
      <w:tblBorders>
        <w:top w:val="single" w:color="515F23" w:themeColor="accent5" w:sz="4" w:space="0"/>
        <w:left w:val="single" w:color="515F23" w:themeColor="accent5" w:sz="4" w:space="0"/>
        <w:bottom w:val="single" w:color="515F23" w:themeColor="accent5" w:sz="4" w:space="0"/>
        <w:right w:val="single" w:color="515F23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15F23" w:themeFill="accent5"/>
      </w:tcPr>
    </w:tblStylePr>
    <w:tblStylePr w:type="lastRow">
      <w:rPr>
        <w:b/>
        <w:bCs/>
      </w:rPr>
      <w:tblPr/>
      <w:tcPr>
        <w:tcBorders>
          <w:top w:val="double" w:color="515F23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15F23" w:themeColor="accent5" w:sz="4" w:space="0"/>
          <w:right w:val="single" w:color="515F23" w:themeColor="accent5" w:sz="4" w:space="0"/>
        </w:tcBorders>
      </w:tcPr>
    </w:tblStylePr>
    <w:tblStylePr w:type="band1Horz">
      <w:tblPr/>
      <w:tcPr>
        <w:tcBorders>
          <w:top w:val="single" w:color="515F23" w:themeColor="accent5" w:sz="4" w:space="0"/>
          <w:bottom w:val="single" w:color="515F23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15F23" w:themeColor="accent5" w:sz="4" w:space="0"/>
          <w:left w:val="nil"/>
        </w:tcBorders>
      </w:tcPr>
    </w:tblStylePr>
    <w:tblStylePr w:type="swCell">
      <w:tblPr/>
      <w:tcPr>
        <w:tcBorders>
          <w:top w:val="double" w:color="515F23" w:themeColor="accent5" w:sz="4" w:space="0"/>
          <w:right w:val="nil"/>
        </w:tcBorders>
      </w:tcPr>
    </w:tblStylePr>
  </w:style>
  <w:style w:type="table" w:styleId="PlainTable1">
    <w:name w:val="Plain Table 1"/>
    <w:basedOn w:val="TableNormal"/>
    <w:uiPriority w:val="99"/>
    <w:rsid w:val="00130678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99"/>
    <w:rsid w:val="009E7834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glossaryDocument" Target="glossary/document.xml" Id="rId14" /><Relationship Type="http://schemas.openxmlformats.org/officeDocument/2006/relationships/image" Target="/media/image.jpg" Id="rId2001196342" /><Relationship Type="http://schemas.microsoft.com/office/2020/10/relationships/intelligence" Target="intelligence2.xml" Id="Rbde168a9cf9641e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i.Sachdev\AppData\Local\Microsoft\Windows\INetCache\Content.Outlook\7K2Y6QC3\CTL447_Coforge%20Resume%20Template%20with%20Coforge%20Exp%20(005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A8F33B35662424594F742BD0F51DB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11827C-AFD4-4C33-A321-2EFFBCDB5F8D}"/>
      </w:docPartPr>
      <w:docPartBody>
        <w:p xmlns:wp14="http://schemas.microsoft.com/office/word/2010/wordml" w:rsidR="00846417" w:rsidRDefault="00846417" w14:paraId="22B421D1" wp14:textId="77777777">
          <w:pPr>
            <w:pStyle w:val="2A8F33B35662424594F742BD0F51DBAC"/>
          </w:pPr>
          <w:r w:rsidRPr="00E342DA">
            <w:rPr>
              <w:rStyle w:val="TitleChar"/>
              <w:caps w:val="0"/>
            </w:rPr>
            <w:t>Resume writing checklist</w:t>
          </w:r>
        </w:p>
      </w:docPartBody>
    </w:docPart>
    <w:docPart>
      <w:docPartPr>
        <w:name w:val="031A34343AF747C5BC350923F3C056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F948D2-29F3-44E0-8A3F-BBC800A951AC}"/>
      </w:docPartPr>
      <w:docPartBody>
        <w:p xmlns:wp14="http://schemas.microsoft.com/office/word/2010/wordml" w:rsidR="00846417" w:rsidRDefault="00846417" w14:paraId="5D936E8C" wp14:textId="77777777">
          <w:pPr>
            <w:pStyle w:val="031A34343AF747C5BC350923F3C0561A"/>
          </w:pPr>
          <w:r w:rsidRPr="00E342DA">
            <w:t>Format</w:t>
          </w:r>
        </w:p>
      </w:docPartBody>
    </w:docPart>
    <w:docPart>
      <w:docPartPr>
        <w:name w:val="01770896F2FC4AEBBB6B41C5017B56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6E1E3D-9EEA-408A-A3A1-0235093E4BCB}"/>
      </w:docPartPr>
      <w:docPartBody>
        <w:p xmlns:wp14="http://schemas.microsoft.com/office/word/2010/wordml" w:rsidR="00846417" w:rsidRDefault="00846417" w14:paraId="24E26DA8" wp14:textId="77777777">
          <w:pPr>
            <w:pStyle w:val="01770896F2FC4AEBBB6B41C5017B5623"/>
          </w:pPr>
          <w:r w:rsidRPr="00E342DA">
            <w:t>Contact details</w:t>
          </w:r>
        </w:p>
      </w:docPartBody>
    </w:docPart>
    <w:docPart>
      <w:docPartPr>
        <w:name w:val="2B103ADFC6F34A1898A912850A2CF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37264B-B4C1-4E8C-BB3E-F505329CC7D0}"/>
      </w:docPartPr>
      <w:docPartBody>
        <w:p xmlns:wp14="http://schemas.microsoft.com/office/word/2010/wordml" w:rsidR="00846417" w:rsidRDefault="00846417" w14:paraId="7CB1300C" wp14:textId="77777777">
          <w:pPr>
            <w:pStyle w:val="2B103ADFC6F34A1898A912850A2CF76A"/>
          </w:pPr>
          <w:r w:rsidRPr="00E342DA">
            <w:t>Education and training</w:t>
          </w:r>
        </w:p>
      </w:docPartBody>
    </w:docPart>
    <w:docPart>
      <w:docPartPr>
        <w:name w:val="CAFCEFE3064A4E53A2FEB200645983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372C43-9D37-4C59-A3AB-5959AEF2722A}"/>
      </w:docPartPr>
      <w:docPartBody>
        <w:p xmlns:wp14="http://schemas.microsoft.com/office/word/2010/wordml" w:rsidR="00846417" w:rsidRDefault="00846417" w14:paraId="589A6F9F" wp14:textId="77777777">
          <w:pPr>
            <w:pStyle w:val="CAFCEFE3064A4E53A2FEB2006459836B"/>
          </w:pPr>
          <w:r w:rsidRPr="000069FB">
            <w:t>List your education and training in reverse chronological order.</w:t>
          </w:r>
        </w:p>
      </w:docPartBody>
    </w:docPart>
    <w:docPart>
      <w:docPartPr>
        <w:name w:val="3CB714F95709461E902A059FBB947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60D749-0649-40CD-AC37-A5D90EDC68DA}"/>
      </w:docPartPr>
      <w:docPartBody>
        <w:p xmlns:wp14="http://schemas.microsoft.com/office/word/2010/wordml" w:rsidR="00846417" w:rsidRDefault="00846417" w14:paraId="718EE1A2" wp14:textId="77777777">
          <w:pPr>
            <w:pStyle w:val="3CB714F95709461E902A059FBB9473AA"/>
          </w:pPr>
          <w:r w:rsidRPr="00E342DA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ek Devanagari SemiBold">
    <w:altName w:val="Mangal"/>
    <w:charset w:val="00"/>
    <w:family w:val="auto"/>
    <w:pitch w:val="variable"/>
    <w:sig w:usb0="80008003" w:usb1="00000001" w:usb2="00000000" w:usb3="00000000" w:csb0="00000001" w:csb1="00000000"/>
  </w:font>
  <w:font w:name="Anek Devanagari">
    <w:altName w:val="Mangal"/>
    <w:charset w:val="00"/>
    <w:family w:val="auto"/>
    <w:pitch w:val="variable"/>
    <w:sig w:usb0="80008003" w:usb1="00000001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417"/>
    <w:rsid w:val="000E10AE"/>
    <w:rsid w:val="0026697A"/>
    <w:rsid w:val="003238F9"/>
    <w:rsid w:val="0062776C"/>
    <w:rsid w:val="006C2FF7"/>
    <w:rsid w:val="007E44B6"/>
    <w:rsid w:val="00846417"/>
    <w:rsid w:val="009C58C2"/>
    <w:rsid w:val="00A1546F"/>
    <w:rsid w:val="00B41D06"/>
    <w:rsid w:val="00C27D11"/>
    <w:rsid w:val="00CE0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360" w:line="250" w:lineRule="auto"/>
      <w:contextualSpacing/>
    </w:pPr>
    <w:rPr>
      <w:rFonts w:asciiTheme="majorHAnsi" w:eastAsiaTheme="majorEastAsia" w:hAnsiTheme="majorHAnsi" w:cs="Times New Roman (Headings CS)"/>
      <w:caps/>
      <w:noProof/>
      <w:color w:val="A02B93" w:themeColor="accent5"/>
      <w:spacing w:val="10"/>
      <w:kern w:val="28"/>
      <w:sz w:val="60"/>
      <w:szCs w:val="5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="Times New Roman (Headings CS)"/>
      <w:caps/>
      <w:noProof/>
      <w:color w:val="A02B93" w:themeColor="accent5"/>
      <w:spacing w:val="10"/>
      <w:kern w:val="28"/>
      <w:sz w:val="60"/>
      <w:szCs w:val="52"/>
      <w14:ligatures w14:val="none"/>
    </w:rPr>
  </w:style>
  <w:style w:type="paragraph" w:customStyle="1" w:styleId="2A8F33B35662424594F742BD0F51DBAC">
    <w:name w:val="2A8F33B35662424594F742BD0F51DBAC"/>
  </w:style>
  <w:style w:type="paragraph" w:customStyle="1" w:styleId="031A34343AF747C5BC350923F3C0561A">
    <w:name w:val="031A34343AF747C5BC350923F3C0561A"/>
  </w:style>
  <w:style w:type="paragraph" w:customStyle="1" w:styleId="01770896F2FC4AEBBB6B41C5017B5623">
    <w:name w:val="01770896F2FC4AEBBB6B41C5017B5623"/>
  </w:style>
  <w:style w:type="paragraph" w:customStyle="1" w:styleId="2B103ADFC6F34A1898A912850A2CF76A">
    <w:name w:val="2B103ADFC6F34A1898A912850A2CF76A"/>
  </w:style>
  <w:style w:type="paragraph" w:customStyle="1" w:styleId="CAFCEFE3064A4E53A2FEB2006459836B">
    <w:name w:val="CAFCEFE3064A4E53A2FEB2006459836B"/>
  </w:style>
  <w:style w:type="paragraph" w:customStyle="1" w:styleId="5D93EDEC2E4247FAAC094894ABB626A6">
    <w:name w:val="5D93EDEC2E4247FAAC094894ABB626A6"/>
  </w:style>
  <w:style w:type="paragraph" w:customStyle="1" w:styleId="948E0B6C7FD84754B16D7148B0E0F6A9">
    <w:name w:val="948E0B6C7FD84754B16D7148B0E0F6A9"/>
  </w:style>
  <w:style w:type="paragraph" w:customStyle="1" w:styleId="565F2F36F592493F862754FE724CCC25">
    <w:name w:val="565F2F36F592493F862754FE724CCC25"/>
  </w:style>
  <w:style w:type="paragraph" w:customStyle="1" w:styleId="9B0DC4C9BB5B457BB004150195BD70DC">
    <w:name w:val="9B0DC4C9BB5B457BB004150195BD70DC"/>
  </w:style>
  <w:style w:type="paragraph" w:customStyle="1" w:styleId="A6DF067A086045B0B9863F206EFFD364">
    <w:name w:val="A6DF067A086045B0B9863F206EFFD364"/>
  </w:style>
  <w:style w:type="paragraph" w:customStyle="1" w:styleId="F028076C0E4D4D788E3A698424F7B4A5">
    <w:name w:val="F028076C0E4D4D788E3A698424F7B4A5"/>
  </w:style>
  <w:style w:type="paragraph" w:customStyle="1" w:styleId="B3AD2D69FA7A4F45BA39E9142D088972">
    <w:name w:val="B3AD2D69FA7A4F45BA39E9142D088972"/>
  </w:style>
  <w:style w:type="paragraph" w:customStyle="1" w:styleId="3CB714F95709461E902A059FBB9473AA">
    <w:name w:val="3CB714F95709461E902A059FBB9473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00792170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9DC40"/>
      </a:accent1>
      <a:accent2>
        <a:srgbClr val="B8B0ED"/>
      </a:accent2>
      <a:accent3>
        <a:srgbClr val="7FC1CA"/>
      </a:accent3>
      <a:accent4>
        <a:srgbClr val="73B29C"/>
      </a:accent4>
      <a:accent5>
        <a:srgbClr val="515F23"/>
      </a:accent5>
      <a:accent6>
        <a:srgbClr val="E99D93"/>
      </a:accent6>
      <a:hlink>
        <a:srgbClr val="0563C1"/>
      </a:hlink>
      <a:folHlink>
        <a:srgbClr val="954F72"/>
      </a:folHlink>
    </a:clrScheme>
    <a:fontScheme name="Custom 6">
      <a:majorFont>
        <a:latin typeface="Century Schoolbook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12479088A7F4A814E6DC13FFABCA5" ma:contentTypeVersion="18" ma:contentTypeDescription="Create a new document." ma:contentTypeScope="" ma:versionID="943949b6cbf7fe3cb6774180c1074051">
  <xsd:schema xmlns:xsd="http://www.w3.org/2001/XMLSchema" xmlns:xs="http://www.w3.org/2001/XMLSchema" xmlns:p="http://schemas.microsoft.com/office/2006/metadata/properties" xmlns:ns2="a71ec603-6f0e-4d95-ad8a-6408ba166c66" xmlns:ns3="de1ffcc1-d8f5-45a3-abb7-270ceb3cac1c" targetNamespace="http://schemas.microsoft.com/office/2006/metadata/properties" ma:root="true" ma:fieldsID="754df177e3ab9b922e648b6318d425c6" ns2:_="" ns3:_="">
    <xsd:import namespace="a71ec603-6f0e-4d95-ad8a-6408ba166c66"/>
    <xsd:import namespace="de1ffcc1-d8f5-45a3-abb7-270ceb3cac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PAL_x0020_Release_x0020__x0028_MM_x002d_YYYY_x0029_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ec603-6f0e-4d95-ad8a-6408ba166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9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46db778-bad6-4ab0-ae85-290e76a207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AL_x0020_Release_x0020__x0028_MM_x002d_YYYY_x0029_" ma:index="13" nillable="true" ma:displayName="PAL Release (MM-YYYY)" ma:description="PAL Release (MM-YYYY)" ma:internalName="PAL_x0020_Release_x0020__x0028_MM_x002d_YYYY_x0029_" ma:readOnly="false">
      <xsd:simpleType>
        <xsd:restriction base="dms:Note">
          <xsd:maxLength value="255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ffcc1-d8f5-45a3-abb7-270ceb3cac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7c24090-d824-427e-83ba-4dc8d33bb324}" ma:internalName="TaxCatchAll" ma:showField="CatchAllData" ma:web="de1ffcc1-d8f5-45a3-abb7-270ceb3cac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7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e1ffcc1-d8f5-45a3-abb7-270ceb3cac1c" xsi:nil="true"/>
    <lcf76f155ced4ddcb4097134ff3c332f xmlns="a71ec603-6f0e-4d95-ad8a-6408ba166c66">
      <Terms xmlns="http://schemas.microsoft.com/office/infopath/2007/PartnerControls"/>
    </lcf76f155ced4ddcb4097134ff3c332f>
    <PAL_x0020_Release_x0020__x0028_MM_x002d_YYYY_x0029_ xmlns="a71ec603-6f0e-4d95-ad8a-6408ba166c66" xsi:nil="true"/>
  </documentManagement>
</p:properties>
</file>

<file path=customXml/itemProps1.xml><?xml version="1.0" encoding="utf-8"?>
<ds:datastoreItem xmlns:ds="http://schemas.openxmlformats.org/officeDocument/2006/customXml" ds:itemID="{E3F6F733-F476-41FD-BC31-35ACC9FEFF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1ec603-6f0e-4d95-ad8a-6408ba166c66"/>
    <ds:schemaRef ds:uri="de1ffcc1-d8f5-45a3-abb7-270ceb3cac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68A429-56A2-48CE-A8D6-A6D04D3C6F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93534D-56AD-4079-B1A6-950786BEB75A}">
  <ds:schemaRefs>
    <ds:schemaRef ds:uri="http://schemas.microsoft.com/office/2006/metadata/properties"/>
    <ds:schemaRef ds:uri="http://schemas.microsoft.com/office/infopath/2007/PartnerControls"/>
    <ds:schemaRef ds:uri="de1ffcc1-d8f5-45a3-abb7-270ceb3cac1c"/>
    <ds:schemaRef ds:uri="a71ec603-6f0e-4d95-ad8a-6408ba166c66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CTL447_Coforge Resume Template with Coforge Exp (005)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>CTL447_Coforge Resume Template with Coforger Exp</keywords>
  <dc:description/>
  <lastModifiedBy>Rushikesh Mane</lastModifiedBy>
  <revision>13</revision>
  <dcterms:created xsi:type="dcterms:W3CDTF">2025-11-19T10:48:00.0000000Z</dcterms:created>
  <dcterms:modified xsi:type="dcterms:W3CDTF">2026-10-05T06:52:20.0798004Z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0x01010078A12479088A7F4A814E6DC13FFABCA5</vt:lpwstr>
  </property>
  <property fmtid="{D5CDD505-2E9C-101B-9397-08002B2CF9AE}" pid="3" name="_ExtendedDescription">
    <vt:lpwstr/>
  </property>
  <property fmtid="{D5CDD505-2E9C-101B-9397-08002B2CF9AE}" pid="4" name="MediaServiceImageTags">
    <vt:lpwstr/>
  </property>
</Properties>
</file>